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49B" w:rsidRPr="00501D3B" w:rsidRDefault="00501D3B" w:rsidP="00B7149B">
      <w:r w:rsidRPr="00501D3B">
        <w:t>Wednesday, September 13</w:t>
      </w:r>
      <w:r w:rsidR="00332B17" w:rsidRPr="00501D3B">
        <w:t>, 2017</w:t>
      </w:r>
      <w:bookmarkStart w:id="0" w:name="_GoBack"/>
      <w:bookmarkEnd w:id="0"/>
    </w:p>
    <w:p w:rsidR="00B7149B" w:rsidRPr="00501D3B" w:rsidRDefault="00B7149B" w:rsidP="00B7149B"/>
    <w:p w:rsidR="00B7149B" w:rsidRPr="00501D3B" w:rsidRDefault="0033466F" w:rsidP="00B7149B">
      <w:pPr>
        <w:spacing w:after="0"/>
      </w:pPr>
      <w:r w:rsidRPr="00501D3B">
        <w:t>M</w:t>
      </w:r>
      <w:r w:rsidR="00CA1C17" w:rsidRPr="00501D3B">
        <w:t>R</w:t>
      </w:r>
      <w:r w:rsidRPr="00501D3B">
        <w:t xml:space="preserve">. </w:t>
      </w:r>
      <w:r w:rsidR="00501D3B" w:rsidRPr="00501D3B">
        <w:t xml:space="preserve">Vincent </w:t>
      </w:r>
      <w:proofErr w:type="spellStart"/>
      <w:r w:rsidR="00501D3B" w:rsidRPr="00501D3B">
        <w:t>Kituyi</w:t>
      </w:r>
      <w:proofErr w:type="spellEnd"/>
    </w:p>
    <w:p w:rsidR="00501D3B" w:rsidRPr="00501D3B" w:rsidRDefault="00501D3B" w:rsidP="00B7149B">
      <w:pPr>
        <w:spacing w:after="0"/>
      </w:pPr>
      <w:r w:rsidRPr="00501D3B">
        <w:t>Email: kituyiv@gmail.com</w:t>
      </w:r>
    </w:p>
    <w:p w:rsidR="00B7149B" w:rsidRPr="00501D3B" w:rsidRDefault="00B7149B" w:rsidP="00B7149B"/>
    <w:p w:rsidR="00B7149B" w:rsidRPr="00501D3B" w:rsidRDefault="00B7149B" w:rsidP="00B7149B">
      <w:pPr>
        <w:rPr>
          <w:b/>
          <w:u w:val="single"/>
        </w:rPr>
      </w:pPr>
      <w:r w:rsidRPr="00501D3B">
        <w:rPr>
          <w:b/>
          <w:u w:val="single"/>
        </w:rPr>
        <w:t xml:space="preserve">OBJECT: OFFER OF EMPLOYMENT FOR THE DESIGNATION OF </w:t>
      </w:r>
      <w:r w:rsidR="00501D3B" w:rsidRPr="00501D3B">
        <w:rPr>
          <w:b/>
          <w:u w:val="single"/>
        </w:rPr>
        <w:t>WEB</w:t>
      </w:r>
      <w:r w:rsidR="00C03EEC" w:rsidRPr="00501D3B">
        <w:rPr>
          <w:b/>
          <w:u w:val="single"/>
        </w:rPr>
        <w:t xml:space="preserve"> DEVELOPER</w:t>
      </w:r>
    </w:p>
    <w:p w:rsidR="00B7149B" w:rsidRPr="00501D3B" w:rsidRDefault="00B7149B" w:rsidP="00B7149B"/>
    <w:p w:rsidR="00B7149B" w:rsidRPr="00501D3B" w:rsidRDefault="00B7149B" w:rsidP="00B7149B"/>
    <w:p w:rsidR="00B7149B" w:rsidRPr="00501D3B" w:rsidRDefault="00016771" w:rsidP="00B7149B">
      <w:r w:rsidRPr="00501D3B">
        <w:t xml:space="preserve">Dear </w:t>
      </w:r>
      <w:r w:rsidR="00726F7C" w:rsidRPr="00501D3B">
        <w:t>M</w:t>
      </w:r>
      <w:r w:rsidR="00CA1C17" w:rsidRPr="00501D3B">
        <w:t>r</w:t>
      </w:r>
      <w:r w:rsidR="00726F7C" w:rsidRPr="00501D3B">
        <w:t xml:space="preserve">. </w:t>
      </w:r>
      <w:r w:rsidR="00501D3B" w:rsidRPr="00501D3B">
        <w:t>Vincent</w:t>
      </w:r>
      <w:r w:rsidR="00B7149B" w:rsidRPr="00501D3B">
        <w:t>,</w:t>
      </w:r>
    </w:p>
    <w:p w:rsidR="00B7149B" w:rsidRPr="00501D3B" w:rsidRDefault="00B7149B" w:rsidP="00B7149B"/>
    <w:p w:rsidR="00016771" w:rsidRPr="00501D3B" w:rsidRDefault="00B7149B" w:rsidP="00B7149B">
      <w:r w:rsidRPr="00501D3B">
        <w:t xml:space="preserve">Welcome to </w:t>
      </w:r>
      <w:r w:rsidR="00016771" w:rsidRPr="00501D3B">
        <w:rPr>
          <w:b/>
        </w:rPr>
        <w:t>WISE &amp; AGILE SOLUTION LIMITED (WIZAG)</w:t>
      </w:r>
      <w:r w:rsidR="00016771" w:rsidRPr="00501D3B">
        <w:t>.</w:t>
      </w:r>
      <w:r w:rsidRPr="00501D3B">
        <w:t xml:space="preserve"> </w:t>
      </w:r>
    </w:p>
    <w:p w:rsidR="00B7149B" w:rsidRPr="00501D3B" w:rsidRDefault="00B7149B" w:rsidP="00B7149B">
      <w:r w:rsidRPr="00501D3B">
        <w:t xml:space="preserve">We are pleased to confirm our offer to have you join </w:t>
      </w:r>
      <w:r w:rsidR="00016771" w:rsidRPr="00501D3B">
        <w:t>WIZAG</w:t>
      </w:r>
      <w:r w:rsidRPr="00501D3B">
        <w:t xml:space="preserve"> as a </w:t>
      </w:r>
      <w:r w:rsidR="00501D3B" w:rsidRPr="00501D3B">
        <w:rPr>
          <w:b/>
          <w:u w:val="single"/>
        </w:rPr>
        <w:t>WEB</w:t>
      </w:r>
      <w:r w:rsidR="00D52127" w:rsidRPr="00501D3B">
        <w:rPr>
          <w:b/>
          <w:u w:val="single"/>
        </w:rPr>
        <w:t xml:space="preserve"> DEVELOPER</w:t>
      </w:r>
      <w:r w:rsidR="00726F7C" w:rsidRPr="00501D3B">
        <w:t xml:space="preserve"> </w:t>
      </w:r>
      <w:r w:rsidRPr="00501D3B">
        <w:t xml:space="preserve">reporting to </w:t>
      </w:r>
      <w:r w:rsidR="004B26E4" w:rsidRPr="00501D3B">
        <w:t xml:space="preserve">Mr. David </w:t>
      </w:r>
      <w:proofErr w:type="spellStart"/>
      <w:r w:rsidR="004B26E4" w:rsidRPr="00501D3B">
        <w:t>Mjomba</w:t>
      </w:r>
      <w:proofErr w:type="spellEnd"/>
      <w:r w:rsidRPr="00501D3B">
        <w:t xml:space="preserve">, commencing </w:t>
      </w:r>
      <w:r w:rsidR="00501D3B" w:rsidRPr="00501D3B">
        <w:t>Friday, September 15</w:t>
      </w:r>
      <w:r w:rsidR="00332B17" w:rsidRPr="00501D3B">
        <w:t>, 2017</w:t>
      </w:r>
      <w:r w:rsidRPr="00501D3B">
        <w:t xml:space="preserve"> on the following terms:</w:t>
      </w:r>
    </w:p>
    <w:p w:rsidR="00B7149B" w:rsidRPr="00501D3B" w:rsidRDefault="00B7149B" w:rsidP="00B7149B"/>
    <w:p w:rsidR="00B7149B" w:rsidRPr="00501D3B" w:rsidRDefault="00B7149B" w:rsidP="007C5FE0">
      <w:pPr>
        <w:pStyle w:val="ListParagraph"/>
        <w:numPr>
          <w:ilvl w:val="0"/>
          <w:numId w:val="1"/>
        </w:numPr>
      </w:pPr>
      <w:r w:rsidRPr="00501D3B">
        <w:t xml:space="preserve">you will be on probation for </w:t>
      </w:r>
      <w:r w:rsidR="004308A0" w:rsidRPr="00501D3B">
        <w:t>12</w:t>
      </w:r>
      <w:r w:rsidRPr="00501D3B">
        <w:t xml:space="preserve"> weeks during which time we may terminate your employment at any time without notice or payment in lieu of notice; if your employment is continued, we may only terminate your employment without cause on two </w:t>
      </w:r>
      <w:r w:rsidR="0033466F" w:rsidRPr="00501D3B">
        <w:t>weeks’ notice</w:t>
      </w:r>
      <w:r w:rsidRPr="00501D3B">
        <w:t xml:space="preserve"> or payment in lieu of notice; however, we reserve the right to terminate your employment at any time without notice or payment in lieu of notice for good cause;</w:t>
      </w:r>
    </w:p>
    <w:p w:rsidR="00B7149B" w:rsidRPr="00501D3B" w:rsidRDefault="00B7149B" w:rsidP="00B7149B"/>
    <w:p w:rsidR="00CA1C17" w:rsidRPr="00501D3B" w:rsidRDefault="00CA1C17" w:rsidP="007C5FE0">
      <w:pPr>
        <w:pStyle w:val="ListParagraph"/>
        <w:numPr>
          <w:ilvl w:val="0"/>
          <w:numId w:val="1"/>
        </w:numPr>
      </w:pPr>
      <w:proofErr w:type="gramStart"/>
      <w:r w:rsidRPr="00501D3B">
        <w:t>upon</w:t>
      </w:r>
      <w:proofErr w:type="gramEnd"/>
      <w:r w:rsidRPr="00501D3B">
        <w:t xml:space="preserve"> completion of your probation period your contract may be converted to a permanent contract upon a formal appraisal of your work. You shall be issued a separate confirmation letter with respective details, terms, exclusions and amendments.</w:t>
      </w:r>
      <w:r w:rsidR="00332B17" w:rsidRPr="00501D3B">
        <w:t xml:space="preserve"> </w:t>
      </w:r>
    </w:p>
    <w:p w:rsidR="00CA1C17" w:rsidRPr="00501D3B" w:rsidRDefault="00CA1C17" w:rsidP="00CA1C17">
      <w:pPr>
        <w:pStyle w:val="ListParagraph"/>
      </w:pPr>
    </w:p>
    <w:p w:rsidR="002472FD" w:rsidRPr="00501D3B" w:rsidRDefault="00332B17" w:rsidP="007C5FE0">
      <w:pPr>
        <w:pStyle w:val="ListParagraph"/>
        <w:numPr>
          <w:ilvl w:val="0"/>
          <w:numId w:val="1"/>
        </w:numPr>
      </w:pPr>
      <w:proofErr w:type="gramStart"/>
      <w:r w:rsidRPr="00501D3B">
        <w:t>during</w:t>
      </w:r>
      <w:proofErr w:type="gramEnd"/>
      <w:r w:rsidRPr="00501D3B">
        <w:t xml:space="preserve"> probation period </w:t>
      </w:r>
      <w:r w:rsidR="00B7149B" w:rsidRPr="00501D3B">
        <w:t>your gross</w:t>
      </w:r>
      <w:r w:rsidR="004308A0" w:rsidRPr="00501D3B">
        <w:t xml:space="preserve"> monthly</w:t>
      </w:r>
      <w:r w:rsidR="00B7149B" w:rsidRPr="00501D3B">
        <w:t xml:space="preserve"> salary, is equivalent to </w:t>
      </w:r>
      <w:r w:rsidR="004308A0" w:rsidRPr="00501D3B">
        <w:t xml:space="preserve">KES </w:t>
      </w:r>
      <w:r w:rsidR="00501D3B" w:rsidRPr="00501D3B">
        <w:t>40</w:t>
      </w:r>
      <w:r w:rsidR="004308A0" w:rsidRPr="00501D3B">
        <w:t xml:space="preserve">,000 [KENYA SHILLINGS </w:t>
      </w:r>
      <w:r w:rsidR="00501D3B" w:rsidRPr="00501D3B">
        <w:t xml:space="preserve">FORTY </w:t>
      </w:r>
      <w:r w:rsidR="004308A0" w:rsidRPr="00501D3B">
        <w:t>THOUSAND</w:t>
      </w:r>
      <w:r w:rsidR="004D12B2" w:rsidRPr="00501D3B">
        <w:t>S</w:t>
      </w:r>
      <w:r w:rsidR="004308A0" w:rsidRPr="00501D3B">
        <w:t xml:space="preserve"> ONLY] </w:t>
      </w:r>
      <w:r w:rsidR="00B7149B" w:rsidRPr="00501D3B">
        <w:t xml:space="preserve">per </w:t>
      </w:r>
      <w:r w:rsidR="004308A0" w:rsidRPr="00501D3B">
        <w:t>month</w:t>
      </w:r>
      <w:r w:rsidR="00B7149B" w:rsidRPr="00501D3B">
        <w:t xml:space="preserve"> payable, </w:t>
      </w:r>
      <w:r w:rsidR="002472FD" w:rsidRPr="00501D3B">
        <w:t>subject to statutory deductions.</w:t>
      </w:r>
      <w:r w:rsidR="004D12B2" w:rsidRPr="00501D3B">
        <w:t xml:space="preserve"> </w:t>
      </w:r>
    </w:p>
    <w:p w:rsidR="002472FD" w:rsidRPr="00501D3B" w:rsidRDefault="002472FD" w:rsidP="002472FD">
      <w:pPr>
        <w:pStyle w:val="ListParagraph"/>
      </w:pPr>
    </w:p>
    <w:p w:rsidR="002472FD" w:rsidRPr="00501D3B" w:rsidRDefault="002472FD" w:rsidP="002472FD">
      <w:pPr>
        <w:pStyle w:val="ListParagraph"/>
      </w:pPr>
    </w:p>
    <w:p w:rsidR="00B7149B" w:rsidRPr="00501D3B" w:rsidRDefault="00726F7C" w:rsidP="007C5FE0">
      <w:pPr>
        <w:pStyle w:val="ListParagraph"/>
        <w:numPr>
          <w:ilvl w:val="0"/>
          <w:numId w:val="1"/>
        </w:numPr>
      </w:pPr>
      <w:r w:rsidRPr="00501D3B">
        <w:t>s</w:t>
      </w:r>
      <w:r w:rsidR="00B7149B" w:rsidRPr="00501D3B">
        <w:t xml:space="preserve">ubject to statutory holidays, your hours of employment are </w:t>
      </w:r>
      <w:r w:rsidR="00A80C81" w:rsidRPr="00501D3B">
        <w:t xml:space="preserve">from </w:t>
      </w:r>
      <w:r w:rsidR="00CA1C17" w:rsidRPr="00501D3B">
        <w:t>9</w:t>
      </w:r>
      <w:r w:rsidR="008D14EB" w:rsidRPr="00501D3B">
        <w:t>:30</w:t>
      </w:r>
      <w:r w:rsidR="00B7149B" w:rsidRPr="00501D3B">
        <w:t xml:space="preserve"> am to </w:t>
      </w:r>
      <w:r w:rsidR="00CA1C17" w:rsidRPr="00501D3B">
        <w:t>6</w:t>
      </w:r>
      <w:r w:rsidR="008D14EB" w:rsidRPr="00501D3B">
        <w:t xml:space="preserve">:30 </w:t>
      </w:r>
      <w:r w:rsidR="00B7149B" w:rsidRPr="00501D3B">
        <w:t xml:space="preserve">pm, Monday through Friday, with </w:t>
      </w:r>
      <w:r w:rsidR="008D14EB" w:rsidRPr="00501D3B">
        <w:t>60</w:t>
      </w:r>
      <w:r w:rsidR="00B7149B" w:rsidRPr="00501D3B">
        <w:t xml:space="preserve"> minutes off for lunch</w:t>
      </w:r>
      <w:r w:rsidR="008D14EB" w:rsidRPr="00501D3B">
        <w:t xml:space="preserve"> </w:t>
      </w:r>
      <w:r w:rsidR="00B7149B" w:rsidRPr="00501D3B">
        <w:t xml:space="preserve">and </w:t>
      </w:r>
      <w:r w:rsidR="00CA1C17" w:rsidRPr="00501D3B">
        <w:t>15-minute</w:t>
      </w:r>
      <w:r w:rsidR="00B7149B" w:rsidRPr="00501D3B">
        <w:t xml:space="preserve"> coffee-breaks (one to be taken in the morning and the other in the afternoon)</w:t>
      </w:r>
      <w:r w:rsidR="00A80C81" w:rsidRPr="00501D3B">
        <w:t xml:space="preserve"> and from</w:t>
      </w:r>
      <w:r w:rsidR="00B7149B" w:rsidRPr="00501D3B">
        <w:t xml:space="preserve"> </w:t>
      </w:r>
      <w:r w:rsidR="00CA1C17" w:rsidRPr="00501D3B">
        <w:t>9</w:t>
      </w:r>
      <w:r w:rsidR="008D14EB" w:rsidRPr="00501D3B">
        <w:t xml:space="preserve">:30 am to </w:t>
      </w:r>
      <w:r w:rsidR="00CA1C17" w:rsidRPr="00501D3B">
        <w:t>2</w:t>
      </w:r>
      <w:r w:rsidR="008D14EB" w:rsidRPr="00501D3B">
        <w:t xml:space="preserve">:30 pm </w:t>
      </w:r>
      <w:r w:rsidR="00A80C81" w:rsidRPr="00501D3B">
        <w:t xml:space="preserve">on </w:t>
      </w:r>
      <w:r w:rsidR="008D14EB" w:rsidRPr="00501D3B">
        <w:t xml:space="preserve">Saturdays, with one </w:t>
      </w:r>
      <w:r w:rsidR="00CA1C17" w:rsidRPr="00501D3B">
        <w:t>15-minute</w:t>
      </w:r>
      <w:r w:rsidR="008D14EB" w:rsidRPr="00501D3B">
        <w:t xml:space="preserve"> coffee-breaks (to be taken in the morning)</w:t>
      </w:r>
    </w:p>
    <w:p w:rsidR="00B7149B" w:rsidRPr="00501D3B" w:rsidRDefault="00B7149B" w:rsidP="00B7149B"/>
    <w:p w:rsidR="00B7149B" w:rsidRPr="00501D3B" w:rsidRDefault="00B7149B" w:rsidP="007C5FE0">
      <w:pPr>
        <w:pStyle w:val="ListParagraph"/>
        <w:numPr>
          <w:ilvl w:val="0"/>
          <w:numId w:val="1"/>
        </w:numPr>
      </w:pPr>
      <w:proofErr w:type="gramStart"/>
      <w:r w:rsidRPr="00501D3B">
        <w:t>you</w:t>
      </w:r>
      <w:proofErr w:type="gramEnd"/>
      <w:r w:rsidRPr="00501D3B">
        <w:t xml:space="preserve"> </w:t>
      </w:r>
      <w:r w:rsidR="00A80C81" w:rsidRPr="00501D3B">
        <w:t>will be entitled for</w:t>
      </w:r>
      <w:r w:rsidRPr="00501D3B">
        <w:t xml:space="preserve"> </w:t>
      </w:r>
      <w:r w:rsidR="00B6631F" w:rsidRPr="00501D3B">
        <w:t>21 days of</w:t>
      </w:r>
      <w:r w:rsidRPr="00501D3B">
        <w:t xml:space="preserve"> </w:t>
      </w:r>
      <w:r w:rsidR="00A41DDF" w:rsidRPr="00501D3B">
        <w:t>earned</w:t>
      </w:r>
      <w:r w:rsidR="00B6631F" w:rsidRPr="00501D3B">
        <w:t xml:space="preserve"> leaves </w:t>
      </w:r>
      <w:r w:rsidR="00A41DDF" w:rsidRPr="00501D3B">
        <w:t xml:space="preserve">@ 1.75 days </w:t>
      </w:r>
      <w:r w:rsidR="00B6631F" w:rsidRPr="00501D3B">
        <w:t xml:space="preserve">each </w:t>
      </w:r>
      <w:r w:rsidR="00A41DDF" w:rsidRPr="00501D3B">
        <w:t>calendar working month.</w:t>
      </w:r>
      <w:r w:rsidRPr="00501D3B">
        <w:t xml:space="preserve"> </w:t>
      </w:r>
      <w:r w:rsidR="00A41DDF" w:rsidRPr="00501D3B">
        <w:t>You need to apply Seven [7] days in advance to avail leaves.</w:t>
      </w:r>
      <w:r w:rsidRPr="00501D3B">
        <w:t xml:space="preserve"> </w:t>
      </w:r>
      <w:r w:rsidR="00A41DDF" w:rsidRPr="00501D3B">
        <w:t>You</w:t>
      </w:r>
      <w:r w:rsidR="00B6631F" w:rsidRPr="00501D3B">
        <w:t xml:space="preserve"> </w:t>
      </w:r>
      <w:r w:rsidR="00A41DDF" w:rsidRPr="00501D3B">
        <w:t xml:space="preserve">will not be entitled for earned leaves </w:t>
      </w:r>
      <w:r w:rsidRPr="00501D3B">
        <w:t xml:space="preserve">during the </w:t>
      </w:r>
      <w:r w:rsidR="00A41DDF" w:rsidRPr="00501D3B">
        <w:t>probation period.</w:t>
      </w:r>
      <w:r w:rsidR="00DE7877" w:rsidRPr="00501D3B">
        <w:t xml:space="preserve"> </w:t>
      </w:r>
      <w:r w:rsidR="00A41DDF" w:rsidRPr="00501D3B">
        <w:t>L</w:t>
      </w:r>
      <w:r w:rsidR="00DE7877" w:rsidRPr="00501D3B">
        <w:t xml:space="preserve">eaves cannot be </w:t>
      </w:r>
      <w:r w:rsidR="00DE7877" w:rsidRPr="00501D3B">
        <w:rPr>
          <w:lang w:val="en-GB"/>
        </w:rPr>
        <w:t>encashed</w:t>
      </w:r>
      <w:r w:rsidR="00DE7877" w:rsidRPr="00501D3B">
        <w:t xml:space="preserve"> or carried forward to next </w:t>
      </w:r>
      <w:r w:rsidR="00A41DDF" w:rsidRPr="00501D3B">
        <w:t xml:space="preserve">calendar </w:t>
      </w:r>
      <w:r w:rsidR="00DE7877" w:rsidRPr="00501D3B">
        <w:t>year</w:t>
      </w:r>
      <w:r w:rsidR="00A41DDF" w:rsidRPr="00501D3B">
        <w:t>.</w:t>
      </w:r>
      <w:r w:rsidR="00DE7877" w:rsidRPr="00501D3B">
        <w:t xml:space="preserve"> </w:t>
      </w:r>
    </w:p>
    <w:p w:rsidR="00B7149B" w:rsidRPr="00501D3B" w:rsidRDefault="00B7149B" w:rsidP="00B7149B">
      <w:r w:rsidRPr="00501D3B">
        <w:t xml:space="preserve"> </w:t>
      </w:r>
    </w:p>
    <w:p w:rsidR="00B7149B" w:rsidRPr="00501D3B" w:rsidRDefault="00B7149B" w:rsidP="007C5FE0">
      <w:pPr>
        <w:pStyle w:val="ListParagraph"/>
        <w:numPr>
          <w:ilvl w:val="0"/>
          <w:numId w:val="1"/>
        </w:numPr>
      </w:pPr>
      <w:r w:rsidRPr="00501D3B">
        <w:t xml:space="preserve">you </w:t>
      </w:r>
      <w:r w:rsidR="001C589C" w:rsidRPr="00501D3B">
        <w:t xml:space="preserve">are </w:t>
      </w:r>
      <w:r w:rsidRPr="00501D3B">
        <w:t xml:space="preserve">not </w:t>
      </w:r>
      <w:r w:rsidR="001C589C" w:rsidRPr="00501D3B">
        <w:t xml:space="preserve">entitled to </w:t>
      </w:r>
      <w:r w:rsidRPr="00501D3B">
        <w:t>ac</w:t>
      </w:r>
      <w:r w:rsidR="001C589C" w:rsidRPr="00501D3B">
        <w:t xml:space="preserve">cumulate your time for lunches or </w:t>
      </w:r>
      <w:r w:rsidRPr="00501D3B">
        <w:t>coffee-breaks and these must all be scheduled subject to reasonable control over timing by the firm;</w:t>
      </w:r>
    </w:p>
    <w:p w:rsidR="00B7149B" w:rsidRPr="00501D3B" w:rsidRDefault="00B7149B" w:rsidP="00B7149B"/>
    <w:p w:rsidR="00B7149B" w:rsidRPr="00501D3B" w:rsidRDefault="00B7149B" w:rsidP="007C5FE0">
      <w:pPr>
        <w:pStyle w:val="ListParagraph"/>
        <w:numPr>
          <w:ilvl w:val="0"/>
          <w:numId w:val="1"/>
        </w:numPr>
      </w:pPr>
      <w:proofErr w:type="gramStart"/>
      <w:r w:rsidRPr="00501D3B">
        <w:t>all</w:t>
      </w:r>
      <w:proofErr w:type="gramEnd"/>
      <w:r w:rsidRPr="00501D3B">
        <w:t xml:space="preserve"> overtime must be expressly requested and authorized in advance by the firm; otherwise</w:t>
      </w:r>
      <w:r w:rsidR="007A27FC" w:rsidRPr="00501D3B">
        <w:t>, it is worked at your own risk. The overtime shall be paid as per the prevailing rates / rules;</w:t>
      </w:r>
    </w:p>
    <w:p w:rsidR="00B7149B" w:rsidRPr="00501D3B" w:rsidRDefault="00B7149B" w:rsidP="00B7149B"/>
    <w:p w:rsidR="00B7149B" w:rsidRPr="00501D3B" w:rsidRDefault="00B7149B" w:rsidP="007C5FE0">
      <w:pPr>
        <w:pStyle w:val="ListParagraph"/>
        <w:numPr>
          <w:ilvl w:val="0"/>
          <w:numId w:val="1"/>
        </w:numPr>
      </w:pPr>
      <w:r w:rsidRPr="00501D3B">
        <w:t xml:space="preserve">your employment duties </w:t>
      </w:r>
      <w:r w:rsidR="00FE6208" w:rsidRPr="00501D3B">
        <w:t>are mentioned in SCHEDULE-A</w:t>
      </w:r>
      <w:r w:rsidRPr="00501D3B">
        <w:t>; however, this list is not to be taken as fixed or exhaustive and you will be expected to perform any reasonable employment task given by a superior;</w:t>
      </w:r>
    </w:p>
    <w:p w:rsidR="00B7149B" w:rsidRPr="00501D3B" w:rsidRDefault="00B7149B" w:rsidP="007C5FE0">
      <w:pPr>
        <w:ind w:firstLine="45"/>
      </w:pPr>
    </w:p>
    <w:p w:rsidR="00B7149B" w:rsidRPr="00501D3B" w:rsidRDefault="00B7149B" w:rsidP="007C5FE0">
      <w:pPr>
        <w:pStyle w:val="ListParagraph"/>
        <w:numPr>
          <w:ilvl w:val="0"/>
          <w:numId w:val="1"/>
        </w:numPr>
      </w:pPr>
      <w:proofErr w:type="gramStart"/>
      <w:r w:rsidRPr="00501D3B">
        <w:t>you</w:t>
      </w:r>
      <w:proofErr w:type="gramEnd"/>
      <w:r w:rsidRPr="00501D3B">
        <w:t xml:space="preserve"> </w:t>
      </w:r>
      <w:r w:rsidR="007A27FC" w:rsidRPr="00501D3B">
        <w:t>will</w:t>
      </w:r>
      <w:r w:rsidRPr="00501D3B">
        <w:t xml:space="preserve"> not disclose any confidential information learned in the course of your employment about the business of the firm or about its clients or about the </w:t>
      </w:r>
      <w:r w:rsidR="007A27FC" w:rsidRPr="00501D3B">
        <w:t>business</w:t>
      </w:r>
      <w:r w:rsidRPr="00501D3B">
        <w:t xml:space="preserve"> </w:t>
      </w:r>
      <w:r w:rsidR="007A27FC" w:rsidRPr="00501D3B">
        <w:t>dealings</w:t>
      </w:r>
      <w:r w:rsidRPr="00501D3B">
        <w:t xml:space="preserve"> of your superiors to anybody outside the firm both during and after your term of employment.</w:t>
      </w:r>
    </w:p>
    <w:p w:rsidR="00B7149B" w:rsidRPr="00501D3B" w:rsidRDefault="00B7149B" w:rsidP="00B7149B"/>
    <w:p w:rsidR="00B7149B" w:rsidRPr="00501D3B" w:rsidRDefault="00726F7C" w:rsidP="007C5FE0">
      <w:pPr>
        <w:pStyle w:val="ListParagraph"/>
        <w:numPr>
          <w:ilvl w:val="0"/>
          <w:numId w:val="1"/>
        </w:numPr>
      </w:pPr>
      <w:r w:rsidRPr="00501D3B">
        <w:t>u</w:t>
      </w:r>
      <w:r w:rsidR="00B7149B" w:rsidRPr="00501D3B">
        <w:t>pon your acceptance, this letter will contain the entire agreement and understanding between you and the Company and supersedes any prior or contemporaneous agreements, understandings, communications, offers, representations, warranties, or commitments by or on behalf of the Company (oral or written). The terms of your employment may in the future be amended, but only by writing and which is signed by both you and, on behalf of the Company, by a duly authorized officer.</w:t>
      </w:r>
    </w:p>
    <w:p w:rsidR="00B7149B" w:rsidRPr="00501D3B" w:rsidRDefault="00B7149B" w:rsidP="00B7149B"/>
    <w:p w:rsidR="00B7149B" w:rsidRPr="00501D3B" w:rsidRDefault="00726F7C" w:rsidP="007C5FE0">
      <w:pPr>
        <w:pStyle w:val="ListParagraph"/>
        <w:numPr>
          <w:ilvl w:val="0"/>
          <w:numId w:val="1"/>
        </w:numPr>
      </w:pPr>
      <w:proofErr w:type="gramStart"/>
      <w:r w:rsidRPr="00501D3B">
        <w:t>i</w:t>
      </w:r>
      <w:r w:rsidR="00B7149B" w:rsidRPr="00501D3B">
        <w:t>n</w:t>
      </w:r>
      <w:proofErr w:type="gramEnd"/>
      <w:r w:rsidR="00B7149B" w:rsidRPr="00501D3B">
        <w:t xml:space="preserve"> the event a dispute does arise, this letter, including the validity, interpretation, construction and performance of this letter, shall be governed by and construed in accordance with the substantive laws of the </w:t>
      </w:r>
      <w:r w:rsidR="007C5FE0" w:rsidRPr="00501D3B">
        <w:t>REPUBLIC OF KENYA</w:t>
      </w:r>
      <w:r w:rsidR="007A27FC" w:rsidRPr="00501D3B">
        <w:t>, (Nairobi Law Courts)</w:t>
      </w:r>
      <w:r w:rsidR="00B7149B" w:rsidRPr="00501D3B">
        <w:t xml:space="preserve">. Jurisdiction for resolution of any disputes shall be solely in </w:t>
      </w:r>
      <w:r w:rsidR="007C5FE0" w:rsidRPr="00501D3B">
        <w:t>REPUBLIC OF KENYA</w:t>
      </w:r>
      <w:r w:rsidR="007A27FC" w:rsidRPr="00501D3B">
        <w:t>, (Nairobi Law Courts)</w:t>
      </w:r>
      <w:r w:rsidR="00B7149B" w:rsidRPr="00501D3B">
        <w:t>.</w:t>
      </w:r>
    </w:p>
    <w:p w:rsidR="00B7149B" w:rsidRPr="00501D3B" w:rsidRDefault="00B7149B" w:rsidP="00B7149B"/>
    <w:p w:rsidR="00B7149B" w:rsidRPr="00501D3B" w:rsidRDefault="00B7149B" w:rsidP="00B7149B"/>
    <w:p w:rsidR="00B7149B" w:rsidRPr="00501D3B" w:rsidRDefault="00B7149B" w:rsidP="00B7149B">
      <w:r w:rsidRPr="00501D3B">
        <w:t xml:space="preserve">This offer of employment is valid until the close of business on </w:t>
      </w:r>
      <w:r w:rsidR="00501D3B" w:rsidRPr="00501D3B">
        <w:t>2</w:t>
      </w:r>
      <w:r w:rsidR="00D52127" w:rsidRPr="00501D3B">
        <w:t>1/SEPT</w:t>
      </w:r>
      <w:r w:rsidR="00332B17" w:rsidRPr="00501D3B">
        <w:t>/2017</w:t>
      </w:r>
      <w:r w:rsidRPr="00501D3B">
        <w:t xml:space="preserve">. Please let us know of your decision to join </w:t>
      </w:r>
      <w:r w:rsidR="00A868D5" w:rsidRPr="00501D3B">
        <w:t>WISE &amp; AGILE SOLUTIONS LIMITED</w:t>
      </w:r>
      <w:r w:rsidRPr="00501D3B">
        <w:t xml:space="preserve"> by signing a copy of this offer letter and returning it to us not later than </w:t>
      </w:r>
      <w:r w:rsidR="00C03EEC" w:rsidRPr="00501D3B">
        <w:t>advised date</w:t>
      </w:r>
      <w:r w:rsidRPr="00501D3B">
        <w:t xml:space="preserve">. Your offer is contingent upon your (1) </w:t>
      </w:r>
      <w:r w:rsidR="00A868D5" w:rsidRPr="00501D3B">
        <w:t>signing this offer letter</w:t>
      </w:r>
      <w:r w:rsidRPr="00501D3B">
        <w:t>; (2) signing of the Company's Confidentiality Agreement; and (3) providing proof of your eligibility to work. You hereby represent to the Company that you are under no obligation or agreement that would prevent you from becoming an employee of the Company or adversely impact your ability to perform the expected services.</w:t>
      </w:r>
    </w:p>
    <w:p w:rsidR="00B7149B" w:rsidRPr="00501D3B" w:rsidRDefault="00B7149B" w:rsidP="00B7149B"/>
    <w:p w:rsidR="00B7149B" w:rsidRPr="00501D3B" w:rsidRDefault="00B7149B" w:rsidP="00B7149B">
      <w:r w:rsidRPr="00501D3B">
        <w:t xml:space="preserve">If there is anything with which you do not agree, please feel free to discuss it with the </w:t>
      </w:r>
      <w:r w:rsidR="00A868D5" w:rsidRPr="00501D3B">
        <w:t>undersigned</w:t>
      </w:r>
      <w:r w:rsidRPr="00501D3B">
        <w:t>.</w:t>
      </w:r>
    </w:p>
    <w:p w:rsidR="00B7149B" w:rsidRPr="00501D3B" w:rsidRDefault="00B7149B" w:rsidP="00B7149B"/>
    <w:p w:rsidR="00B7149B" w:rsidRPr="00501D3B" w:rsidRDefault="00B7149B" w:rsidP="00B7149B">
      <w:r w:rsidRPr="00501D3B">
        <w:t xml:space="preserve">We are very pleased to offer you the position and are sure that you will make a superb addition to our firm. Once again, welcome to </w:t>
      </w:r>
      <w:r w:rsidR="00726F7C" w:rsidRPr="00501D3B">
        <w:t>WIZAG</w:t>
      </w:r>
      <w:r w:rsidRPr="00501D3B">
        <w:t>!</w:t>
      </w:r>
    </w:p>
    <w:p w:rsidR="00B7149B" w:rsidRPr="00501D3B" w:rsidRDefault="00B7149B" w:rsidP="00B7149B">
      <w:r w:rsidRPr="00501D3B">
        <w:t>Sincerely,</w:t>
      </w:r>
    </w:p>
    <w:p w:rsidR="00B7149B" w:rsidRPr="00501D3B" w:rsidRDefault="00B7149B" w:rsidP="00B7149B">
      <w:r w:rsidRPr="00501D3B">
        <w:t xml:space="preserve"> </w:t>
      </w:r>
    </w:p>
    <w:p w:rsidR="00B7149B" w:rsidRPr="00501D3B" w:rsidRDefault="00B50CC9" w:rsidP="00A868D5">
      <w:pPr>
        <w:spacing w:after="0"/>
        <w:rPr>
          <w:i/>
        </w:rPr>
      </w:pPr>
      <w:r w:rsidRPr="00501D3B">
        <w:t>PARAMJEET SINGH BHAMBRA</w:t>
      </w:r>
      <w:r w:rsidR="00726F7C" w:rsidRPr="00501D3B">
        <w:t xml:space="preserve">, </w:t>
      </w:r>
      <w:r w:rsidRPr="00501D3B">
        <w:rPr>
          <w:i/>
        </w:rPr>
        <w:t>DIRECTOR</w:t>
      </w:r>
    </w:p>
    <w:p w:rsidR="00726F7C" w:rsidRPr="00501D3B" w:rsidRDefault="00726F7C" w:rsidP="00A868D5">
      <w:pPr>
        <w:spacing w:after="0"/>
        <w:rPr>
          <w:b/>
        </w:rPr>
      </w:pPr>
      <w:r w:rsidRPr="00501D3B">
        <w:rPr>
          <w:b/>
        </w:rPr>
        <w:t>WISE &amp; AGILE SOLUTIONS LIMITED</w:t>
      </w:r>
    </w:p>
    <w:p w:rsidR="00B7149B" w:rsidRPr="00501D3B" w:rsidRDefault="00726F7C" w:rsidP="00A868D5">
      <w:pPr>
        <w:spacing w:after="0"/>
      </w:pPr>
      <w:r w:rsidRPr="00501D3B">
        <w:t xml:space="preserve">(M) </w:t>
      </w:r>
      <w:r w:rsidR="00B50CC9" w:rsidRPr="00501D3B">
        <w:t>+254 728 956 308</w:t>
      </w:r>
      <w:r w:rsidRPr="00501D3B">
        <w:t xml:space="preserve">, (E) </w:t>
      </w:r>
      <w:r w:rsidR="00B50CC9" w:rsidRPr="00501D3B">
        <w:t>pj@wizag.biz</w:t>
      </w:r>
    </w:p>
    <w:p w:rsidR="00B7149B" w:rsidRPr="00501D3B" w:rsidRDefault="00B7149B" w:rsidP="00B7149B"/>
    <w:p w:rsidR="00B7149B" w:rsidRPr="00501D3B" w:rsidRDefault="00B7149B" w:rsidP="00726F7C">
      <w:pPr>
        <w:spacing w:after="0"/>
      </w:pPr>
      <w:r w:rsidRPr="00501D3B">
        <w:t xml:space="preserve"> Employment on the terms set out in this letter is accepted.</w:t>
      </w:r>
      <w:r w:rsidRPr="00501D3B">
        <w:tab/>
      </w:r>
      <w:r w:rsidRPr="00501D3B">
        <w:tab/>
      </w:r>
      <w:r w:rsidRPr="00501D3B">
        <w:tab/>
      </w:r>
    </w:p>
    <w:tbl>
      <w:tblPr>
        <w:tblStyle w:val="TableGrid"/>
        <w:tblW w:w="0" w:type="auto"/>
        <w:tblLook w:val="04A0" w:firstRow="1" w:lastRow="0" w:firstColumn="1" w:lastColumn="0" w:noHBand="0" w:noVBand="1"/>
      </w:tblPr>
      <w:tblGrid>
        <w:gridCol w:w="9350"/>
      </w:tblGrid>
      <w:tr w:rsidR="00B50CC9" w:rsidRPr="00501D3B" w:rsidTr="00B50CC9">
        <w:trPr>
          <w:trHeight w:val="757"/>
        </w:trPr>
        <w:tc>
          <w:tcPr>
            <w:tcW w:w="9576" w:type="dxa"/>
            <w:vAlign w:val="bottom"/>
          </w:tcPr>
          <w:p w:rsidR="00B50CC9" w:rsidRPr="00501D3B" w:rsidRDefault="00B50CC9" w:rsidP="00B50CC9">
            <w:pPr>
              <w:jc w:val="center"/>
              <w:rPr>
                <w:b/>
                <w:color w:val="A6A6A6" w:themeColor="background1" w:themeShade="A6"/>
              </w:rPr>
            </w:pPr>
            <w:r w:rsidRPr="00501D3B">
              <w:rPr>
                <w:b/>
                <w:color w:val="808080" w:themeColor="background1" w:themeShade="80"/>
              </w:rPr>
              <w:t>PRINT FULL NAME</w:t>
            </w:r>
          </w:p>
        </w:tc>
      </w:tr>
      <w:tr w:rsidR="00B50CC9" w:rsidRPr="00501D3B" w:rsidTr="00B50CC9">
        <w:trPr>
          <w:trHeight w:val="757"/>
        </w:trPr>
        <w:tc>
          <w:tcPr>
            <w:tcW w:w="9576" w:type="dxa"/>
            <w:vAlign w:val="bottom"/>
          </w:tcPr>
          <w:p w:rsidR="00B50CC9" w:rsidRPr="00501D3B" w:rsidRDefault="00B50CC9" w:rsidP="00B50CC9">
            <w:pPr>
              <w:jc w:val="center"/>
              <w:rPr>
                <w:b/>
                <w:color w:val="808080" w:themeColor="background1" w:themeShade="80"/>
              </w:rPr>
            </w:pPr>
            <w:r w:rsidRPr="00501D3B">
              <w:rPr>
                <w:b/>
                <w:color w:val="808080" w:themeColor="background1" w:themeShade="80"/>
              </w:rPr>
              <w:t>NATIONAL ID / PASSPORT</w:t>
            </w:r>
          </w:p>
        </w:tc>
      </w:tr>
      <w:tr w:rsidR="00B50CC9" w:rsidRPr="00501D3B" w:rsidTr="00B50CC9">
        <w:trPr>
          <w:trHeight w:val="757"/>
        </w:trPr>
        <w:tc>
          <w:tcPr>
            <w:tcW w:w="9576" w:type="dxa"/>
            <w:vAlign w:val="bottom"/>
          </w:tcPr>
          <w:p w:rsidR="00B50CC9" w:rsidRPr="00501D3B" w:rsidRDefault="00B50CC9" w:rsidP="00B50CC9">
            <w:pPr>
              <w:jc w:val="center"/>
              <w:rPr>
                <w:b/>
                <w:color w:val="808080" w:themeColor="background1" w:themeShade="80"/>
              </w:rPr>
            </w:pPr>
            <w:r w:rsidRPr="00501D3B">
              <w:rPr>
                <w:b/>
                <w:color w:val="808080" w:themeColor="background1" w:themeShade="80"/>
              </w:rPr>
              <w:t>PLACE</w:t>
            </w:r>
          </w:p>
        </w:tc>
      </w:tr>
    </w:tbl>
    <w:p w:rsidR="000F159D" w:rsidRPr="00501D3B" w:rsidRDefault="00D1690A">
      <w:r w:rsidRPr="00501D3B">
        <w:t xml:space="preserve">*Kindly attach clear copies of your National ID, Passport, </w:t>
      </w:r>
      <w:r w:rsidR="00242ACB" w:rsidRPr="00501D3B">
        <w:t>and Driver’s</w:t>
      </w:r>
      <w:r w:rsidRPr="00501D3B">
        <w:t xml:space="preserve"> License</w:t>
      </w:r>
    </w:p>
    <w:p w:rsidR="00501D3B" w:rsidRPr="00501D3B" w:rsidRDefault="00D60C94" w:rsidP="00501D3B">
      <w:r w:rsidRPr="00501D3B">
        <w:br w:type="page"/>
      </w:r>
      <w:r w:rsidR="00501D3B" w:rsidRPr="00501D3B">
        <w:rPr>
          <w:rFonts w:ascii="Arial" w:hAnsi="Arial" w:cs="Arial"/>
          <w:color w:val="4E5559"/>
        </w:rPr>
        <w:lastRenderedPageBreak/>
        <w:t xml:space="preserve"> </w:t>
      </w:r>
      <w:r w:rsidR="00501D3B" w:rsidRPr="00501D3B">
        <w:t>SCHEDULE – A (JOB PROFILE)</w:t>
      </w:r>
    </w:p>
    <w:p w:rsidR="00501D3B" w:rsidRPr="00501D3B" w:rsidRDefault="00501D3B" w:rsidP="00501D3B"/>
    <w:p w:rsidR="00501D3B" w:rsidRPr="00501D3B" w:rsidRDefault="00501D3B" w:rsidP="00501D3B">
      <w:pPr>
        <w:rPr>
          <w:b/>
          <w:u w:val="single"/>
        </w:rPr>
      </w:pPr>
      <w:r w:rsidRPr="00501D3B">
        <w:rPr>
          <w:b/>
          <w:u w:val="single"/>
        </w:rPr>
        <w:t>WEB DEVELOPER – KEY RESPONSIBILITIES</w:t>
      </w:r>
    </w:p>
    <w:p w:rsidR="00501D3B" w:rsidRPr="00501D3B" w:rsidRDefault="00501D3B" w:rsidP="00501D3B">
      <w:r w:rsidRPr="00501D3B">
        <w:rPr>
          <w:b/>
          <w:bCs/>
        </w:rPr>
        <w:t>Responsibilities</w:t>
      </w:r>
    </w:p>
    <w:p w:rsidR="00501D3B" w:rsidRPr="00501D3B" w:rsidRDefault="00501D3B" w:rsidP="00501D3B">
      <w:pPr>
        <w:numPr>
          <w:ilvl w:val="0"/>
          <w:numId w:val="7"/>
        </w:numPr>
      </w:pPr>
      <w:r w:rsidRPr="00501D3B">
        <w:t>Write well designed, testable, efficient code by using best software development practices</w:t>
      </w:r>
    </w:p>
    <w:p w:rsidR="00501D3B" w:rsidRPr="00501D3B" w:rsidRDefault="00501D3B" w:rsidP="00501D3B">
      <w:pPr>
        <w:numPr>
          <w:ilvl w:val="0"/>
          <w:numId w:val="7"/>
        </w:numPr>
      </w:pPr>
      <w:r w:rsidRPr="00501D3B">
        <w:t>Create site layout/user interface by using standard HTML/CSS practices</w:t>
      </w:r>
    </w:p>
    <w:p w:rsidR="00501D3B" w:rsidRPr="00501D3B" w:rsidRDefault="00501D3B" w:rsidP="00501D3B">
      <w:pPr>
        <w:numPr>
          <w:ilvl w:val="0"/>
          <w:numId w:val="7"/>
        </w:numPr>
      </w:pPr>
      <w:r w:rsidRPr="00501D3B">
        <w:t>Integrate data from various back-end services and databases</w:t>
      </w:r>
    </w:p>
    <w:p w:rsidR="00501D3B" w:rsidRPr="00501D3B" w:rsidRDefault="00501D3B" w:rsidP="00501D3B">
      <w:pPr>
        <w:numPr>
          <w:ilvl w:val="0"/>
          <w:numId w:val="7"/>
        </w:numPr>
      </w:pPr>
      <w:r w:rsidRPr="00501D3B">
        <w:t>Gather and refine specifications and requirements based on technical needs</w:t>
      </w:r>
    </w:p>
    <w:p w:rsidR="00501D3B" w:rsidRPr="00501D3B" w:rsidRDefault="00501D3B" w:rsidP="00501D3B">
      <w:pPr>
        <w:numPr>
          <w:ilvl w:val="0"/>
          <w:numId w:val="7"/>
        </w:numPr>
      </w:pPr>
      <w:r w:rsidRPr="00501D3B">
        <w:t>Create and maintain software documentation</w:t>
      </w:r>
    </w:p>
    <w:p w:rsidR="00501D3B" w:rsidRPr="00501D3B" w:rsidRDefault="00501D3B" w:rsidP="00501D3B">
      <w:pPr>
        <w:numPr>
          <w:ilvl w:val="0"/>
          <w:numId w:val="7"/>
        </w:numPr>
      </w:pPr>
      <w:r w:rsidRPr="00501D3B">
        <w:t>Be responsible for maintaining, expanding, and scaling the sites</w:t>
      </w:r>
    </w:p>
    <w:p w:rsidR="00501D3B" w:rsidRPr="00501D3B" w:rsidRDefault="00501D3B" w:rsidP="00501D3B">
      <w:pPr>
        <w:numPr>
          <w:ilvl w:val="0"/>
          <w:numId w:val="7"/>
        </w:numPr>
      </w:pPr>
      <w:r w:rsidRPr="00501D3B">
        <w:t>Stay plugged into emerging technologies/industry trends and apply them into operations and activities</w:t>
      </w:r>
    </w:p>
    <w:p w:rsidR="00501D3B" w:rsidRPr="00501D3B" w:rsidRDefault="00501D3B" w:rsidP="00501D3B">
      <w:pPr>
        <w:numPr>
          <w:ilvl w:val="0"/>
          <w:numId w:val="7"/>
        </w:numPr>
      </w:pPr>
      <w:r w:rsidRPr="00501D3B">
        <w:t>Cooperate with other teams to match the standards of our clients</w:t>
      </w:r>
    </w:p>
    <w:p w:rsidR="00501D3B" w:rsidRPr="00501D3B" w:rsidRDefault="00501D3B" w:rsidP="00501D3B">
      <w:pPr>
        <w:numPr>
          <w:ilvl w:val="0"/>
          <w:numId w:val="7"/>
        </w:numPr>
      </w:pPr>
      <w:r w:rsidRPr="00501D3B">
        <w:t>Train the user / client / staff on respective products developed</w:t>
      </w:r>
    </w:p>
    <w:p w:rsidR="00501D3B" w:rsidRPr="00501D3B" w:rsidRDefault="00501D3B" w:rsidP="00501D3B">
      <w:pPr>
        <w:numPr>
          <w:ilvl w:val="0"/>
          <w:numId w:val="7"/>
        </w:numPr>
      </w:pPr>
      <w:r w:rsidRPr="00501D3B">
        <w:t>Learn products developed by other staff and / or previously developed for support or enhancement of the product features</w:t>
      </w:r>
    </w:p>
    <w:p w:rsidR="00501D3B" w:rsidRPr="00501D3B" w:rsidRDefault="00501D3B" w:rsidP="00501D3B">
      <w:pPr>
        <w:numPr>
          <w:ilvl w:val="0"/>
          <w:numId w:val="7"/>
        </w:numPr>
      </w:pPr>
      <w:r w:rsidRPr="00501D3B">
        <w:t>Support the products linked with your projects</w:t>
      </w:r>
    </w:p>
    <w:p w:rsidR="00501D3B" w:rsidRPr="00501D3B" w:rsidRDefault="00501D3B" w:rsidP="00501D3B">
      <w:pPr>
        <w:numPr>
          <w:ilvl w:val="0"/>
          <w:numId w:val="7"/>
        </w:numPr>
      </w:pPr>
      <w:r w:rsidRPr="00501D3B">
        <w:t>Show initiative in learning new technologies and advise / assist in discovering new technologies and implementing for the enhancement of company products</w:t>
      </w:r>
    </w:p>
    <w:p w:rsidR="000F1CF3" w:rsidRDefault="000F1CF3" w:rsidP="00501D3B">
      <w:pPr>
        <w:rPr>
          <w:rFonts w:ascii="Arial" w:hAnsi="Arial" w:cs="Arial"/>
          <w:color w:val="4E5559"/>
        </w:rPr>
      </w:pPr>
    </w:p>
    <w:p w:rsidR="00B50CC9" w:rsidRDefault="00B50CC9"/>
    <w:sectPr w:rsidR="00B50CC9" w:rsidSect="00D60C94">
      <w:headerReference w:type="even" r:id="rId7"/>
      <w:headerReference w:type="default" r:id="rId8"/>
      <w:footerReference w:type="default" r:id="rId9"/>
      <w:headerReference w:type="first" r:id="rId10"/>
      <w:footerReference w:type="first" r:id="rId11"/>
      <w:pgSz w:w="12240" w:h="15840"/>
      <w:pgMar w:top="1804"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109D" w:rsidRDefault="0054109D" w:rsidP="00B61ADE">
      <w:pPr>
        <w:spacing w:after="0" w:line="240" w:lineRule="auto"/>
      </w:pPr>
      <w:r>
        <w:separator/>
      </w:r>
    </w:p>
  </w:endnote>
  <w:endnote w:type="continuationSeparator" w:id="0">
    <w:p w:rsidR="0054109D" w:rsidRDefault="0054109D" w:rsidP="00B61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0C94" w:rsidRDefault="00D60C94">
    <w:pPr>
      <w:pStyle w:val="Footer"/>
    </w:pPr>
    <w:r>
      <w:rPr>
        <w:noProof/>
      </w:rPr>
      <mc:AlternateContent>
        <mc:Choice Requires="wps">
          <w:drawing>
            <wp:anchor distT="0" distB="0" distL="114300" distR="114300" simplePos="0" relativeHeight="251668480" behindDoc="0" locked="0" layoutInCell="1" allowOverlap="1" wp14:anchorId="13AA741D" wp14:editId="0D352646">
              <wp:simplePos x="0" y="0"/>
              <wp:positionH relativeFrom="column">
                <wp:posOffset>-916305</wp:posOffset>
              </wp:positionH>
              <wp:positionV relativeFrom="paragraph">
                <wp:posOffset>-88165</wp:posOffset>
              </wp:positionV>
              <wp:extent cx="7795895" cy="711835"/>
              <wp:effectExtent l="0" t="0" r="14605" b="12065"/>
              <wp:wrapNone/>
              <wp:docPr id="8" name="Text Box 8"/>
              <wp:cNvGraphicFramePr/>
              <a:graphic xmlns:a="http://schemas.openxmlformats.org/drawingml/2006/main">
                <a:graphicData uri="http://schemas.microsoft.com/office/word/2010/wordprocessingShape">
                  <wps:wsp>
                    <wps:cNvSpPr txBox="1"/>
                    <wps:spPr>
                      <a:xfrm>
                        <a:off x="0" y="0"/>
                        <a:ext cx="7795895" cy="711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2"/>
                            <w:gridCol w:w="3994"/>
                            <w:gridCol w:w="3993"/>
                          </w:tblGrid>
                          <w:tr w:rsidR="00D60C94" w:rsidTr="00685493">
                            <w:trPr>
                              <w:trHeight w:val="454"/>
                            </w:trPr>
                            <w:tc>
                              <w:tcPr>
                                <w:tcW w:w="3998" w:type="dxa"/>
                                <w:vAlign w:val="center"/>
                              </w:tcPr>
                              <w:p w:rsidR="00D60C94" w:rsidRDefault="00D60C94" w:rsidP="00D60C94">
                                <w:pPr>
                                  <w:jc w:val="center"/>
                                </w:pPr>
                              </w:p>
                            </w:tc>
                            <w:tc>
                              <w:tcPr>
                                <w:tcW w:w="3998" w:type="dxa"/>
                                <w:vAlign w:val="center"/>
                              </w:tcPr>
                              <w:p w:rsidR="00D60C94" w:rsidRPr="000F159D" w:rsidRDefault="00D60C94" w:rsidP="00D60C94">
                                <w:pPr>
                                  <w:jc w:val="center"/>
                                  <w:rPr>
                                    <w:rStyle w:val="Strong"/>
                                  </w:rPr>
                                </w:pPr>
                                <w:r w:rsidRPr="000F159D">
                                  <w:rPr>
                                    <w:rStyle w:val="Strong"/>
                                  </w:rPr>
                                  <w:t>Consulting | Training | Projects</w:t>
                                </w:r>
                              </w:p>
                            </w:tc>
                            <w:tc>
                              <w:tcPr>
                                <w:tcW w:w="3998" w:type="dxa"/>
                                <w:vAlign w:val="center"/>
                              </w:tcPr>
                              <w:p w:rsidR="00D60C94" w:rsidRPr="000F159D" w:rsidRDefault="00D60C94" w:rsidP="00D60C94">
                                <w:pPr>
                                  <w:jc w:val="right"/>
                                  <w:rPr>
                                    <w:rStyle w:val="Strong"/>
                                  </w:rPr>
                                </w:pPr>
                                <w:r w:rsidRPr="000F159D">
                                  <w:rPr>
                                    <w:rStyle w:val="Strong"/>
                                  </w:rPr>
                                  <w:t xml:space="preserve">Page </w:t>
                                </w:r>
                                <w:r w:rsidRPr="000F159D">
                                  <w:rPr>
                                    <w:rStyle w:val="Strong"/>
                                  </w:rPr>
                                  <w:fldChar w:fldCharType="begin"/>
                                </w:r>
                                <w:r w:rsidRPr="000F159D">
                                  <w:rPr>
                                    <w:rStyle w:val="Strong"/>
                                  </w:rPr>
                                  <w:instrText xml:space="preserve"> PAGE  \* Arabic  \* MERGEFORMAT </w:instrText>
                                </w:r>
                                <w:r w:rsidRPr="000F159D">
                                  <w:rPr>
                                    <w:rStyle w:val="Strong"/>
                                  </w:rPr>
                                  <w:fldChar w:fldCharType="separate"/>
                                </w:r>
                                <w:r w:rsidR="00501D3B">
                                  <w:rPr>
                                    <w:rStyle w:val="Strong"/>
                                    <w:noProof/>
                                  </w:rPr>
                                  <w:t>4</w:t>
                                </w:r>
                                <w:r w:rsidRPr="000F159D">
                                  <w:rPr>
                                    <w:rStyle w:val="Strong"/>
                                  </w:rPr>
                                  <w:fldChar w:fldCharType="end"/>
                                </w:r>
                                <w:r w:rsidRPr="000F159D">
                                  <w:rPr>
                                    <w:rStyle w:val="Strong"/>
                                  </w:rPr>
                                  <w:t xml:space="preserve"> of </w:t>
                                </w:r>
                                <w:r w:rsidRPr="000F159D">
                                  <w:rPr>
                                    <w:rStyle w:val="Strong"/>
                                  </w:rPr>
                                  <w:fldChar w:fldCharType="begin"/>
                                </w:r>
                                <w:r w:rsidRPr="000F159D">
                                  <w:rPr>
                                    <w:rStyle w:val="Strong"/>
                                  </w:rPr>
                                  <w:instrText xml:space="preserve"> NUMPAGES  \* Arabic  \* MERGEFORMAT </w:instrText>
                                </w:r>
                                <w:r w:rsidRPr="000F159D">
                                  <w:rPr>
                                    <w:rStyle w:val="Strong"/>
                                  </w:rPr>
                                  <w:fldChar w:fldCharType="separate"/>
                                </w:r>
                                <w:r w:rsidR="00501D3B">
                                  <w:rPr>
                                    <w:rStyle w:val="Strong"/>
                                    <w:noProof/>
                                  </w:rPr>
                                  <w:t>4</w:t>
                                </w:r>
                                <w:r w:rsidRPr="000F159D">
                                  <w:rPr>
                                    <w:rStyle w:val="Strong"/>
                                  </w:rPr>
                                  <w:fldChar w:fldCharType="end"/>
                                </w:r>
                              </w:p>
                            </w:tc>
                          </w:tr>
                        </w:tbl>
                        <w:p w:rsidR="00D60C94" w:rsidRDefault="00D60C94" w:rsidP="00D60C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A741D" id="_x0000_t202" coordsize="21600,21600" o:spt="202" path="m,l,21600r21600,l21600,xe">
              <v:stroke joinstyle="miter"/>
              <v:path gradientshapeok="t" o:connecttype="rect"/>
            </v:shapetype>
            <v:shape id="Text Box 8" o:spid="_x0000_s1027" type="#_x0000_t202" style="position:absolute;margin-left:-72.15pt;margin-top:-6.95pt;width:613.85pt;height:56.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" fillcolor="white [3201]"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2"/>
                      <w:gridCol w:w="3994"/>
                      <w:gridCol w:w="3993"/>
                    </w:tblGrid>
                    <w:tr w:rsidR="00D60C94" w:rsidTr="00685493">
                      <w:trPr>
                        <w:trHeight w:val="454"/>
                      </w:trPr>
                      <w:tc>
                        <w:tcPr>
                          <w:tcW w:w="3998" w:type="dxa"/>
                          <w:vAlign w:val="center"/>
                        </w:tcPr>
                        <w:p w:rsidR="00D60C94" w:rsidRDefault="00D60C94" w:rsidP="00D60C94">
                          <w:pPr>
                            <w:jc w:val="center"/>
                          </w:pPr>
                        </w:p>
                      </w:tc>
                      <w:tc>
                        <w:tcPr>
                          <w:tcW w:w="3998" w:type="dxa"/>
                          <w:vAlign w:val="center"/>
                        </w:tcPr>
                        <w:p w:rsidR="00D60C94" w:rsidRPr="000F159D" w:rsidRDefault="00D60C94" w:rsidP="00D60C94">
                          <w:pPr>
                            <w:jc w:val="center"/>
                            <w:rPr>
                              <w:rStyle w:val="Strong"/>
                            </w:rPr>
                          </w:pPr>
                          <w:r w:rsidRPr="000F159D">
                            <w:rPr>
                              <w:rStyle w:val="Strong"/>
                            </w:rPr>
                            <w:t>Consulting | Training | Projects</w:t>
                          </w:r>
                        </w:p>
                      </w:tc>
                      <w:tc>
                        <w:tcPr>
                          <w:tcW w:w="3998" w:type="dxa"/>
                          <w:vAlign w:val="center"/>
                        </w:tcPr>
                        <w:p w:rsidR="00D60C94" w:rsidRPr="000F159D" w:rsidRDefault="00D60C94" w:rsidP="00D60C94">
                          <w:pPr>
                            <w:jc w:val="right"/>
                            <w:rPr>
                              <w:rStyle w:val="Strong"/>
                            </w:rPr>
                          </w:pPr>
                          <w:r w:rsidRPr="000F159D">
                            <w:rPr>
                              <w:rStyle w:val="Strong"/>
                            </w:rPr>
                            <w:t xml:space="preserve">Page </w:t>
                          </w:r>
                          <w:r w:rsidRPr="000F159D">
                            <w:rPr>
                              <w:rStyle w:val="Strong"/>
                            </w:rPr>
                            <w:fldChar w:fldCharType="begin"/>
                          </w:r>
                          <w:r w:rsidRPr="000F159D">
                            <w:rPr>
                              <w:rStyle w:val="Strong"/>
                            </w:rPr>
                            <w:instrText xml:space="preserve"> PAGE  \* Arabic  \* MERGEFORMAT </w:instrText>
                          </w:r>
                          <w:r w:rsidRPr="000F159D">
                            <w:rPr>
                              <w:rStyle w:val="Strong"/>
                            </w:rPr>
                            <w:fldChar w:fldCharType="separate"/>
                          </w:r>
                          <w:r w:rsidR="00501D3B">
                            <w:rPr>
                              <w:rStyle w:val="Strong"/>
                              <w:noProof/>
                            </w:rPr>
                            <w:t>4</w:t>
                          </w:r>
                          <w:r w:rsidRPr="000F159D">
                            <w:rPr>
                              <w:rStyle w:val="Strong"/>
                            </w:rPr>
                            <w:fldChar w:fldCharType="end"/>
                          </w:r>
                          <w:r w:rsidRPr="000F159D">
                            <w:rPr>
                              <w:rStyle w:val="Strong"/>
                            </w:rPr>
                            <w:t xml:space="preserve"> of </w:t>
                          </w:r>
                          <w:r w:rsidRPr="000F159D">
                            <w:rPr>
                              <w:rStyle w:val="Strong"/>
                            </w:rPr>
                            <w:fldChar w:fldCharType="begin"/>
                          </w:r>
                          <w:r w:rsidRPr="000F159D">
                            <w:rPr>
                              <w:rStyle w:val="Strong"/>
                            </w:rPr>
                            <w:instrText xml:space="preserve"> NUMPAGES  \* Arabic  \* MERGEFORMAT </w:instrText>
                          </w:r>
                          <w:r w:rsidRPr="000F159D">
                            <w:rPr>
                              <w:rStyle w:val="Strong"/>
                            </w:rPr>
                            <w:fldChar w:fldCharType="separate"/>
                          </w:r>
                          <w:r w:rsidR="00501D3B">
                            <w:rPr>
                              <w:rStyle w:val="Strong"/>
                              <w:noProof/>
                            </w:rPr>
                            <w:t>4</w:t>
                          </w:r>
                          <w:r w:rsidRPr="000F159D">
                            <w:rPr>
                              <w:rStyle w:val="Strong"/>
                            </w:rPr>
                            <w:fldChar w:fldCharType="end"/>
                          </w:r>
                        </w:p>
                      </w:tc>
                    </w:tr>
                  </w:tbl>
                  <w:p w:rsidR="00D60C94" w:rsidRDefault="00D60C94" w:rsidP="00D60C94"/>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ADE" w:rsidRDefault="00B61ADE">
    <w:pPr>
      <w:pStyle w:val="Footer"/>
    </w:pPr>
    <w:r>
      <w:rPr>
        <w:noProof/>
      </w:rPr>
      <mc:AlternateContent>
        <mc:Choice Requires="wps">
          <w:drawing>
            <wp:anchor distT="0" distB="0" distL="114300" distR="114300" simplePos="0" relativeHeight="251663360" behindDoc="0" locked="0" layoutInCell="1" allowOverlap="1" wp14:anchorId="48ACF993" wp14:editId="2EEF453C">
              <wp:simplePos x="0" y="0"/>
              <wp:positionH relativeFrom="column">
                <wp:posOffset>-924025</wp:posOffset>
              </wp:positionH>
              <wp:positionV relativeFrom="paragraph">
                <wp:posOffset>-91874</wp:posOffset>
              </wp:positionV>
              <wp:extent cx="7796463" cy="712269"/>
              <wp:effectExtent l="0" t="0" r="14605" b="12065"/>
              <wp:wrapNone/>
              <wp:docPr id="3" name="Text Box 3"/>
              <wp:cNvGraphicFramePr/>
              <a:graphic xmlns:a="http://schemas.openxmlformats.org/drawingml/2006/main">
                <a:graphicData uri="http://schemas.microsoft.com/office/word/2010/wordprocessingShape">
                  <wps:wsp>
                    <wps:cNvSpPr txBox="1"/>
                    <wps:spPr>
                      <a:xfrm>
                        <a:off x="0" y="0"/>
                        <a:ext cx="7796463" cy="71226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2"/>
                            <w:gridCol w:w="3994"/>
                            <w:gridCol w:w="3993"/>
                          </w:tblGrid>
                          <w:tr w:rsidR="00B61ADE" w:rsidTr="00685493">
                            <w:trPr>
                              <w:trHeight w:val="454"/>
                            </w:trPr>
                            <w:tc>
                              <w:tcPr>
                                <w:tcW w:w="3998" w:type="dxa"/>
                                <w:vAlign w:val="center"/>
                              </w:tcPr>
                              <w:p w:rsidR="00B61ADE" w:rsidRDefault="00B61ADE" w:rsidP="00D60C94">
                                <w:pPr>
                                  <w:jc w:val="center"/>
                                </w:pPr>
                              </w:p>
                            </w:tc>
                            <w:tc>
                              <w:tcPr>
                                <w:tcW w:w="3998" w:type="dxa"/>
                                <w:vAlign w:val="center"/>
                              </w:tcPr>
                              <w:p w:rsidR="00B61ADE" w:rsidRPr="000F159D" w:rsidRDefault="00B61ADE" w:rsidP="00D60C94">
                                <w:pPr>
                                  <w:jc w:val="center"/>
                                  <w:rPr>
                                    <w:rStyle w:val="Strong"/>
                                  </w:rPr>
                                </w:pPr>
                                <w:r w:rsidRPr="000F159D">
                                  <w:rPr>
                                    <w:rStyle w:val="Strong"/>
                                  </w:rPr>
                                  <w:t>Consulting | Training | Projects</w:t>
                                </w:r>
                              </w:p>
                            </w:tc>
                            <w:tc>
                              <w:tcPr>
                                <w:tcW w:w="3998" w:type="dxa"/>
                                <w:vAlign w:val="center"/>
                              </w:tcPr>
                              <w:p w:rsidR="00B61ADE" w:rsidRDefault="00D60C94" w:rsidP="00D60C94">
                                <w:pPr>
                                  <w:jc w:val="right"/>
                                </w:pPr>
                                <w:r w:rsidRPr="00D60C94">
                                  <w:rPr>
                                    <w:sz w:val="20"/>
                                  </w:rPr>
                                  <w:t xml:space="preserve">Page </w:t>
                                </w:r>
                                <w:r w:rsidRPr="000F159D">
                                  <w:rPr>
                                    <w:rStyle w:val="Strong"/>
                                  </w:rPr>
                                  <w:fldChar w:fldCharType="begin"/>
                                </w:r>
                                <w:r w:rsidRPr="000F159D">
                                  <w:rPr>
                                    <w:rStyle w:val="Strong"/>
                                  </w:rPr>
                                  <w:instrText xml:space="preserve"> PAGE  \* Arabic  \* MERGEFORMAT </w:instrText>
                                </w:r>
                                <w:r w:rsidRPr="000F159D">
                                  <w:rPr>
                                    <w:rStyle w:val="Strong"/>
                                  </w:rPr>
                                  <w:fldChar w:fldCharType="separate"/>
                                </w:r>
                                <w:r w:rsidR="00501D3B">
                                  <w:rPr>
                                    <w:rStyle w:val="Strong"/>
                                    <w:noProof/>
                                  </w:rPr>
                                  <w:t>1</w:t>
                                </w:r>
                                <w:r w:rsidRPr="000F159D">
                                  <w:rPr>
                                    <w:rStyle w:val="Strong"/>
                                  </w:rPr>
                                  <w:fldChar w:fldCharType="end"/>
                                </w:r>
                                <w:r w:rsidRPr="00D60C94">
                                  <w:rPr>
                                    <w:sz w:val="20"/>
                                  </w:rPr>
                                  <w:t xml:space="preserve"> of </w:t>
                                </w:r>
                                <w:r w:rsidRPr="00D60C94">
                                  <w:rPr>
                                    <w:b/>
                                    <w:sz w:val="20"/>
                                  </w:rPr>
                                  <w:fldChar w:fldCharType="begin"/>
                                </w:r>
                                <w:r w:rsidRPr="00D60C94">
                                  <w:rPr>
                                    <w:b/>
                                    <w:sz w:val="20"/>
                                  </w:rPr>
                                  <w:instrText xml:space="preserve"> NUMPAGES  \* Arabic  \* MERGEFORMAT </w:instrText>
                                </w:r>
                                <w:r w:rsidRPr="00D60C94">
                                  <w:rPr>
                                    <w:b/>
                                    <w:sz w:val="20"/>
                                  </w:rPr>
                                  <w:fldChar w:fldCharType="separate"/>
                                </w:r>
                                <w:r w:rsidR="00501D3B">
                                  <w:rPr>
                                    <w:b/>
                                    <w:noProof/>
                                    <w:sz w:val="20"/>
                                  </w:rPr>
                                  <w:t>4</w:t>
                                </w:r>
                                <w:r w:rsidRPr="00D60C94">
                                  <w:rPr>
                                    <w:b/>
                                    <w:sz w:val="20"/>
                                  </w:rPr>
                                  <w:fldChar w:fldCharType="end"/>
                                </w:r>
                              </w:p>
                            </w:tc>
                          </w:tr>
                        </w:tbl>
                        <w:p w:rsidR="00B61ADE" w:rsidRDefault="00B61A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F993" id="_x0000_t202" coordsize="21600,21600" o:spt="202" path="m,l,21600r21600,l21600,xe">
              <v:stroke joinstyle="miter"/>
              <v:path gradientshapeok="t" o:connecttype="rect"/>
            </v:shapetype>
            <v:shape id="Text Box 3" o:spid="_x0000_s1029" type="#_x0000_t202" style="position:absolute;margin-left:-72.75pt;margin-top:-7.25pt;width:613.9pt;height:56.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" fillcolor="white [3201]"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2"/>
                      <w:gridCol w:w="3994"/>
                      <w:gridCol w:w="3993"/>
                    </w:tblGrid>
                    <w:tr w:rsidR="00B61ADE" w:rsidTr="00685493">
                      <w:trPr>
                        <w:trHeight w:val="454"/>
                      </w:trPr>
                      <w:tc>
                        <w:tcPr>
                          <w:tcW w:w="3998" w:type="dxa"/>
                          <w:vAlign w:val="center"/>
                        </w:tcPr>
                        <w:p w:rsidR="00B61ADE" w:rsidRDefault="00B61ADE" w:rsidP="00D60C94">
                          <w:pPr>
                            <w:jc w:val="center"/>
                          </w:pPr>
                        </w:p>
                      </w:tc>
                      <w:tc>
                        <w:tcPr>
                          <w:tcW w:w="3998" w:type="dxa"/>
                          <w:vAlign w:val="center"/>
                        </w:tcPr>
                        <w:p w:rsidR="00B61ADE" w:rsidRPr="000F159D" w:rsidRDefault="00B61ADE" w:rsidP="00D60C94">
                          <w:pPr>
                            <w:jc w:val="center"/>
                            <w:rPr>
                              <w:rStyle w:val="Strong"/>
                            </w:rPr>
                          </w:pPr>
                          <w:r w:rsidRPr="000F159D">
                            <w:rPr>
                              <w:rStyle w:val="Strong"/>
                            </w:rPr>
                            <w:t>Consulting | Training | Projects</w:t>
                          </w:r>
                        </w:p>
                      </w:tc>
                      <w:tc>
                        <w:tcPr>
                          <w:tcW w:w="3998" w:type="dxa"/>
                          <w:vAlign w:val="center"/>
                        </w:tcPr>
                        <w:p w:rsidR="00B61ADE" w:rsidRDefault="00D60C94" w:rsidP="00D60C94">
                          <w:pPr>
                            <w:jc w:val="right"/>
                          </w:pPr>
                          <w:r w:rsidRPr="00D60C94">
                            <w:rPr>
                              <w:sz w:val="20"/>
                            </w:rPr>
                            <w:t xml:space="preserve">Page </w:t>
                          </w:r>
                          <w:r w:rsidRPr="000F159D">
                            <w:rPr>
                              <w:rStyle w:val="Strong"/>
                            </w:rPr>
                            <w:fldChar w:fldCharType="begin"/>
                          </w:r>
                          <w:r w:rsidRPr="000F159D">
                            <w:rPr>
                              <w:rStyle w:val="Strong"/>
                            </w:rPr>
                            <w:instrText xml:space="preserve"> PAGE  \* Arabic  \* MERGEFORMAT </w:instrText>
                          </w:r>
                          <w:r w:rsidRPr="000F159D">
                            <w:rPr>
                              <w:rStyle w:val="Strong"/>
                            </w:rPr>
                            <w:fldChar w:fldCharType="separate"/>
                          </w:r>
                          <w:r w:rsidR="00501D3B">
                            <w:rPr>
                              <w:rStyle w:val="Strong"/>
                              <w:noProof/>
                            </w:rPr>
                            <w:t>1</w:t>
                          </w:r>
                          <w:r w:rsidRPr="000F159D">
                            <w:rPr>
                              <w:rStyle w:val="Strong"/>
                            </w:rPr>
                            <w:fldChar w:fldCharType="end"/>
                          </w:r>
                          <w:r w:rsidRPr="00D60C94">
                            <w:rPr>
                              <w:sz w:val="20"/>
                            </w:rPr>
                            <w:t xml:space="preserve"> of </w:t>
                          </w:r>
                          <w:r w:rsidRPr="00D60C94">
                            <w:rPr>
                              <w:b/>
                              <w:sz w:val="20"/>
                            </w:rPr>
                            <w:fldChar w:fldCharType="begin"/>
                          </w:r>
                          <w:r w:rsidRPr="00D60C94">
                            <w:rPr>
                              <w:b/>
                              <w:sz w:val="20"/>
                            </w:rPr>
                            <w:instrText xml:space="preserve"> NUMPAGES  \* Arabic  \* MERGEFORMAT </w:instrText>
                          </w:r>
                          <w:r w:rsidRPr="00D60C94">
                            <w:rPr>
                              <w:b/>
                              <w:sz w:val="20"/>
                            </w:rPr>
                            <w:fldChar w:fldCharType="separate"/>
                          </w:r>
                          <w:r w:rsidR="00501D3B">
                            <w:rPr>
                              <w:b/>
                              <w:noProof/>
                              <w:sz w:val="20"/>
                            </w:rPr>
                            <w:t>4</w:t>
                          </w:r>
                          <w:r w:rsidRPr="00D60C94">
                            <w:rPr>
                              <w:b/>
                              <w:sz w:val="20"/>
                            </w:rPr>
                            <w:fldChar w:fldCharType="end"/>
                          </w:r>
                        </w:p>
                      </w:tc>
                    </w:tr>
                  </w:tbl>
                  <w:p w:rsidR="00B61ADE" w:rsidRDefault="00B61ADE"/>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109D" w:rsidRDefault="0054109D" w:rsidP="00B61ADE">
      <w:pPr>
        <w:spacing w:after="0" w:line="240" w:lineRule="auto"/>
      </w:pPr>
      <w:r>
        <w:separator/>
      </w:r>
    </w:p>
  </w:footnote>
  <w:footnote w:type="continuationSeparator" w:id="0">
    <w:p w:rsidR="0054109D" w:rsidRDefault="0054109D" w:rsidP="00B61A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ADE" w:rsidRDefault="0054109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627079" o:spid="_x0000_s2065" type="#_x0000_t75" style="position:absolute;margin-left:0;margin-top:0;width:955.5pt;height:666pt;z-index:-251645952;mso-position-horizontal:center;mso-position-horizontal-relative:margin;mso-position-vertical:center;mso-position-vertical-relative:margin" o:allowincell="f">
          <v:imagedata r:id="rId1" o:title="abstract_background-02"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ADE" w:rsidRDefault="009079B3">
    <w:pPr>
      <w:pStyle w:val="Header"/>
    </w:pPr>
    <w:r>
      <w:rPr>
        <w:noProof/>
      </w:rPr>
      <mc:AlternateContent>
        <mc:Choice Requires="wps">
          <w:drawing>
            <wp:anchor distT="0" distB="0" distL="114300" distR="114300" simplePos="0" relativeHeight="251659264" behindDoc="0" locked="0" layoutInCell="1" allowOverlap="1" wp14:anchorId="40CC461E" wp14:editId="77AAB427">
              <wp:simplePos x="0" y="0"/>
              <wp:positionH relativeFrom="column">
                <wp:posOffset>-679269</wp:posOffset>
              </wp:positionH>
              <wp:positionV relativeFrom="paragraph">
                <wp:posOffset>55517</wp:posOffset>
              </wp:positionV>
              <wp:extent cx="7236642" cy="581660"/>
              <wp:effectExtent l="0" t="0" r="2540" b="8890"/>
              <wp:wrapNone/>
              <wp:docPr id="1" name="Text Box 1"/>
              <wp:cNvGraphicFramePr/>
              <a:graphic xmlns:a="http://schemas.openxmlformats.org/drawingml/2006/main">
                <a:graphicData uri="http://schemas.microsoft.com/office/word/2010/wordprocessingShape">
                  <wps:wsp>
                    <wps:cNvSpPr txBox="1"/>
                    <wps:spPr>
                      <a:xfrm>
                        <a:off x="0" y="0"/>
                        <a:ext cx="7236642" cy="5816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7400"/>
                          </w:tblGrid>
                          <w:tr w:rsidR="00B61ADE" w:rsidTr="00B61ADE">
                            <w:tc>
                              <w:tcPr>
                                <w:tcW w:w="1666" w:type="pct"/>
                                <w:shd w:val="clear" w:color="auto" w:fill="FFFFFF" w:themeFill="background1"/>
                              </w:tcPr>
                              <w:p w:rsidR="00B61ADE" w:rsidRDefault="00B61ADE">
                                <w:r>
                                  <w:rPr>
                                    <w:noProof/>
                                  </w:rPr>
                                  <w:drawing>
                                    <wp:inline distT="0" distB="0" distL="0" distR="0" wp14:anchorId="6D2F856F" wp14:editId="531EEC68">
                                      <wp:extent cx="933650" cy="341142"/>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jpg"/>
                                              <pic:cNvPicPr/>
                                            </pic:nvPicPr>
                                            <pic:blipFill>
                                              <a:blip r:embed="rId1">
                                                <a:extLst>
                                                  <a:ext uri="{28A0092B-C50C-407E-A947-70E740481C1C}">
                                                    <a14:useLocalDpi xmlns:a14="http://schemas.microsoft.com/office/drawing/2010/main" val="0"/>
                                                  </a:ext>
                                                </a:extLst>
                                              </a:blip>
                                              <a:stretch>
                                                <a:fillRect/>
                                              </a:stretch>
                                            </pic:blipFill>
                                            <pic:spPr>
                                              <a:xfrm>
                                                <a:off x="0" y="0"/>
                                                <a:ext cx="938664" cy="342974"/>
                                              </a:xfrm>
                                              <a:prstGeom prst="rect">
                                                <a:avLst/>
                                              </a:prstGeom>
                                            </pic:spPr>
                                          </pic:pic>
                                        </a:graphicData>
                                      </a:graphic>
                                    </wp:inline>
                                  </w:drawing>
                                </w:r>
                              </w:p>
                            </w:tc>
                            <w:tc>
                              <w:tcPr>
                                <w:tcW w:w="3334" w:type="pct"/>
                                <w:shd w:val="clear" w:color="auto" w:fill="FFFFFF" w:themeFill="background1"/>
                              </w:tcPr>
                              <w:p w:rsidR="00B61ADE" w:rsidRPr="000F159D" w:rsidRDefault="00B61ADE" w:rsidP="00D60C94">
                                <w:pPr>
                                  <w:jc w:val="right"/>
                                  <w:rPr>
                                    <w:rStyle w:val="Strong"/>
                                  </w:rPr>
                                </w:pPr>
                                <w:r w:rsidRPr="000F159D">
                                  <w:rPr>
                                    <w:rStyle w:val="Strong"/>
                                    <w:sz w:val="32"/>
                                  </w:rPr>
                                  <w:t>Wise &amp; Agile Solutions Limited</w:t>
                                </w:r>
                              </w:p>
                            </w:tc>
                          </w:tr>
                        </w:tbl>
                        <w:p w:rsidR="00B61ADE" w:rsidRDefault="00B61ADE" w:rsidP="00B61ADE"/>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CC461E" id="_x0000_t202" coordsize="21600,21600" o:spt="202" path="m,l,21600r21600,l21600,xe">
              <v:stroke joinstyle="miter"/>
              <v:path gradientshapeok="t" o:connecttype="rect"/>
            </v:shapetype>
            <v:shape id="Text Box 1" o:spid="_x0000_s1026" type="#_x0000_t202" style="position:absolute;margin-left:-53.5pt;margin-top:4.35pt;width:569.8pt;height:4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" fillcolor="white [3201]" stroked="f" strokeweight=".5pt">
              <v:textbo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7400"/>
                    </w:tblGrid>
                    <w:tr w:rsidR="00B61ADE" w:rsidTr="00B61ADE">
                      <w:tc>
                        <w:tcPr>
                          <w:tcW w:w="1666" w:type="pct"/>
                          <w:shd w:val="clear" w:color="auto" w:fill="FFFFFF" w:themeFill="background1"/>
                        </w:tcPr>
                        <w:p w:rsidR="00B61ADE" w:rsidRDefault="00B61ADE">
                          <w:r>
                            <w:rPr>
                              <w:noProof/>
                            </w:rPr>
                            <w:drawing>
                              <wp:inline distT="0" distB="0" distL="0" distR="0" wp14:anchorId="6D2F856F" wp14:editId="531EEC68">
                                <wp:extent cx="933650" cy="341142"/>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jpg"/>
                                        <pic:cNvPicPr/>
                                      </pic:nvPicPr>
                                      <pic:blipFill>
                                        <a:blip r:embed="rId1">
                                          <a:extLst>
                                            <a:ext uri="{28A0092B-C50C-407E-A947-70E740481C1C}">
                                              <a14:useLocalDpi xmlns:a14="http://schemas.microsoft.com/office/drawing/2010/main" val="0"/>
                                            </a:ext>
                                          </a:extLst>
                                        </a:blip>
                                        <a:stretch>
                                          <a:fillRect/>
                                        </a:stretch>
                                      </pic:blipFill>
                                      <pic:spPr>
                                        <a:xfrm>
                                          <a:off x="0" y="0"/>
                                          <a:ext cx="938664" cy="342974"/>
                                        </a:xfrm>
                                        <a:prstGeom prst="rect">
                                          <a:avLst/>
                                        </a:prstGeom>
                                      </pic:spPr>
                                    </pic:pic>
                                  </a:graphicData>
                                </a:graphic>
                              </wp:inline>
                            </w:drawing>
                          </w:r>
                        </w:p>
                      </w:tc>
                      <w:tc>
                        <w:tcPr>
                          <w:tcW w:w="3334" w:type="pct"/>
                          <w:shd w:val="clear" w:color="auto" w:fill="FFFFFF" w:themeFill="background1"/>
                        </w:tcPr>
                        <w:p w:rsidR="00B61ADE" w:rsidRPr="000F159D" w:rsidRDefault="00B61ADE" w:rsidP="00D60C94">
                          <w:pPr>
                            <w:jc w:val="right"/>
                            <w:rPr>
                              <w:rStyle w:val="Strong"/>
                            </w:rPr>
                          </w:pPr>
                          <w:r w:rsidRPr="000F159D">
                            <w:rPr>
                              <w:rStyle w:val="Strong"/>
                              <w:sz w:val="32"/>
                            </w:rPr>
                            <w:t>Wise &amp; Agile Solutions Limited</w:t>
                          </w:r>
                        </w:p>
                      </w:tc>
                    </w:tr>
                  </w:tbl>
                  <w:p w:rsidR="00B61ADE" w:rsidRDefault="00B61ADE" w:rsidP="00B61ADE"/>
                </w:txbxContent>
              </v:textbox>
            </v:shape>
          </w:pict>
        </mc:Fallback>
      </mc:AlternateContent>
    </w:r>
    <w:r w:rsidR="0054109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627080" o:spid="_x0000_s2066" type="#_x0000_t75" style="position:absolute;margin-left:0;margin-top:0;width:955.5pt;height:666pt;z-index:-251644928;mso-position-horizontal:center;mso-position-horizontal-relative:margin;mso-position-vertical:center;mso-position-vertical-relative:margin" o:allowincell="f">
          <v:imagedata r:id="rId2" o:title="abstract_background-02"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ADE" w:rsidRDefault="009079B3">
    <w:pPr>
      <w:pStyle w:val="Header"/>
    </w:pPr>
    <w:r w:rsidRPr="00D60C94">
      <w:rPr>
        <w:noProof/>
      </w:rPr>
      <mc:AlternateContent>
        <mc:Choice Requires="wps">
          <w:drawing>
            <wp:anchor distT="0" distB="0" distL="114300" distR="114300" simplePos="0" relativeHeight="251666432" behindDoc="0" locked="0" layoutInCell="1" allowOverlap="1" wp14:anchorId="423E0F16" wp14:editId="61D58965">
              <wp:simplePos x="0" y="0"/>
              <wp:positionH relativeFrom="column">
                <wp:posOffset>-711835</wp:posOffset>
              </wp:positionH>
              <wp:positionV relativeFrom="paragraph">
                <wp:posOffset>-216435</wp:posOffset>
              </wp:positionV>
              <wp:extent cx="7295949" cy="859422"/>
              <wp:effectExtent l="0" t="0" r="635" b="0"/>
              <wp:wrapNone/>
              <wp:docPr id="6" name="Text Box 6"/>
              <wp:cNvGraphicFramePr/>
              <a:graphic xmlns:a="http://schemas.openxmlformats.org/drawingml/2006/main">
                <a:graphicData uri="http://schemas.microsoft.com/office/word/2010/wordprocessingShape">
                  <wps:wsp>
                    <wps:cNvSpPr txBox="1"/>
                    <wps:spPr>
                      <a:xfrm>
                        <a:off x="0" y="0"/>
                        <a:ext cx="7295949" cy="85942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9"/>
                            <w:gridCol w:w="7462"/>
                          </w:tblGrid>
                          <w:tr w:rsidR="00D60C94" w:rsidTr="00B61ADE">
                            <w:tc>
                              <w:tcPr>
                                <w:tcW w:w="1666" w:type="pct"/>
                                <w:shd w:val="clear" w:color="auto" w:fill="FFFFFF" w:themeFill="background1"/>
                              </w:tcPr>
                              <w:p w:rsidR="00D60C94" w:rsidRPr="000F159D" w:rsidRDefault="00D60C94">
                                <w:pPr>
                                  <w:rPr>
                                    <w:rStyle w:val="Strong"/>
                                  </w:rPr>
                                </w:pPr>
                                <w:r w:rsidRPr="000F159D">
                                  <w:rPr>
                                    <w:rStyle w:val="Strong"/>
                                    <w:noProof/>
                                  </w:rPr>
                                  <w:drawing>
                                    <wp:inline distT="0" distB="0" distL="0" distR="0" wp14:anchorId="6A881010" wp14:editId="00DD2A08">
                                      <wp:extent cx="1870341" cy="683394"/>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jpg"/>
                                              <pic:cNvPicPr/>
                                            </pic:nvPicPr>
                                            <pic:blipFill>
                                              <a:blip r:embed="rId1">
                                                <a:extLst>
                                                  <a:ext uri="{28A0092B-C50C-407E-A947-70E740481C1C}">
                                                    <a14:useLocalDpi xmlns:a14="http://schemas.microsoft.com/office/drawing/2010/main" val="0"/>
                                                  </a:ext>
                                                </a:extLst>
                                              </a:blip>
                                              <a:stretch>
                                                <a:fillRect/>
                                              </a:stretch>
                                            </pic:blipFill>
                                            <pic:spPr>
                                              <a:xfrm>
                                                <a:off x="0" y="0"/>
                                                <a:ext cx="1877330" cy="685948"/>
                                              </a:xfrm>
                                              <a:prstGeom prst="rect">
                                                <a:avLst/>
                                              </a:prstGeom>
                                            </pic:spPr>
                                          </pic:pic>
                                        </a:graphicData>
                                      </a:graphic>
                                    </wp:inline>
                                  </w:drawing>
                                </w:r>
                              </w:p>
                            </w:tc>
                            <w:tc>
                              <w:tcPr>
                                <w:tcW w:w="3334" w:type="pct"/>
                                <w:shd w:val="clear" w:color="auto" w:fill="FFFFFF" w:themeFill="background1"/>
                              </w:tcPr>
                              <w:p w:rsidR="00D60C94" w:rsidRPr="000F159D" w:rsidRDefault="00D60C94" w:rsidP="00B61ADE">
                                <w:pPr>
                                  <w:jc w:val="right"/>
                                  <w:rPr>
                                    <w:rStyle w:val="Strong"/>
                                    <w:sz w:val="40"/>
                                  </w:rPr>
                                </w:pPr>
                                <w:r w:rsidRPr="000F159D">
                                  <w:rPr>
                                    <w:rStyle w:val="Strong"/>
                                    <w:sz w:val="40"/>
                                  </w:rPr>
                                  <w:t>Wise &amp; Agile Solutions Limited</w:t>
                                </w:r>
                              </w:p>
                              <w:p w:rsidR="00D60C94" w:rsidRPr="000F159D" w:rsidRDefault="00D60C94" w:rsidP="00B61ADE">
                                <w:pPr>
                                  <w:jc w:val="right"/>
                                  <w:rPr>
                                    <w:rStyle w:val="Strong"/>
                                    <w:sz w:val="20"/>
                                  </w:rPr>
                                </w:pPr>
                                <w:r w:rsidRPr="000F159D">
                                  <w:rPr>
                                    <w:rStyle w:val="Strong"/>
                                    <w:sz w:val="20"/>
                                  </w:rPr>
                                  <w:t>PO Box 47074-00100, GPO, Nairobi, Kenya</w:t>
                                </w:r>
                              </w:p>
                              <w:p w:rsidR="00D60C94" w:rsidRDefault="00D60C94" w:rsidP="00B61ADE">
                                <w:pPr>
                                  <w:jc w:val="right"/>
                                </w:pPr>
                                <w:r w:rsidRPr="000F159D">
                                  <w:rPr>
                                    <w:rStyle w:val="Strong"/>
                                    <w:sz w:val="20"/>
                                  </w:rPr>
                                  <w:t>Email: info@wizag.biz  |  Website: www.wizag.biz</w:t>
                                </w:r>
                              </w:p>
                            </w:tc>
                          </w:tr>
                        </w:tbl>
                        <w:p w:rsidR="00D60C94" w:rsidRDefault="00D60C94" w:rsidP="00D60C94"/>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3E0F16" id="_x0000_t202" coordsize="21600,21600" o:spt="202" path="m,l,21600r21600,l21600,xe">
              <v:stroke joinstyle="miter"/>
              <v:path gradientshapeok="t" o:connecttype="rect"/>
            </v:shapetype>
            <v:shape id="Text Box 6" o:spid="_x0000_s1028" type="#_x0000_t202" style="position:absolute;margin-left:-56.05pt;margin-top:-17.05pt;width:574.5pt;height:6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" fillcolor="white [3201]" stroked="f" strokeweight=".5pt">
              <v:textbo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9"/>
                      <w:gridCol w:w="7462"/>
                    </w:tblGrid>
                    <w:tr w:rsidR="00D60C94" w:rsidTr="00B61ADE">
                      <w:tc>
                        <w:tcPr>
                          <w:tcW w:w="1666" w:type="pct"/>
                          <w:shd w:val="clear" w:color="auto" w:fill="FFFFFF" w:themeFill="background1"/>
                        </w:tcPr>
                        <w:p w:rsidR="00D60C94" w:rsidRPr="000F159D" w:rsidRDefault="00D60C94">
                          <w:pPr>
                            <w:rPr>
                              <w:rStyle w:val="Strong"/>
                            </w:rPr>
                          </w:pPr>
                          <w:r w:rsidRPr="000F159D">
                            <w:rPr>
                              <w:rStyle w:val="Strong"/>
                              <w:noProof/>
                            </w:rPr>
                            <w:drawing>
                              <wp:inline distT="0" distB="0" distL="0" distR="0" wp14:anchorId="6A881010" wp14:editId="00DD2A08">
                                <wp:extent cx="1870341" cy="683394"/>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1.jpg"/>
                                        <pic:cNvPicPr/>
                                      </pic:nvPicPr>
                                      <pic:blipFill>
                                        <a:blip r:embed="rId1">
                                          <a:extLst>
                                            <a:ext uri="{28A0092B-C50C-407E-A947-70E740481C1C}">
                                              <a14:useLocalDpi xmlns:a14="http://schemas.microsoft.com/office/drawing/2010/main" val="0"/>
                                            </a:ext>
                                          </a:extLst>
                                        </a:blip>
                                        <a:stretch>
                                          <a:fillRect/>
                                        </a:stretch>
                                      </pic:blipFill>
                                      <pic:spPr>
                                        <a:xfrm>
                                          <a:off x="0" y="0"/>
                                          <a:ext cx="1877330" cy="685948"/>
                                        </a:xfrm>
                                        <a:prstGeom prst="rect">
                                          <a:avLst/>
                                        </a:prstGeom>
                                      </pic:spPr>
                                    </pic:pic>
                                  </a:graphicData>
                                </a:graphic>
                              </wp:inline>
                            </w:drawing>
                          </w:r>
                        </w:p>
                      </w:tc>
                      <w:tc>
                        <w:tcPr>
                          <w:tcW w:w="3334" w:type="pct"/>
                          <w:shd w:val="clear" w:color="auto" w:fill="FFFFFF" w:themeFill="background1"/>
                        </w:tcPr>
                        <w:p w:rsidR="00D60C94" w:rsidRPr="000F159D" w:rsidRDefault="00D60C94" w:rsidP="00B61ADE">
                          <w:pPr>
                            <w:jc w:val="right"/>
                            <w:rPr>
                              <w:rStyle w:val="Strong"/>
                              <w:sz w:val="40"/>
                            </w:rPr>
                          </w:pPr>
                          <w:r w:rsidRPr="000F159D">
                            <w:rPr>
                              <w:rStyle w:val="Strong"/>
                              <w:sz w:val="40"/>
                            </w:rPr>
                            <w:t>Wise &amp; Agile Solutions Limited</w:t>
                          </w:r>
                        </w:p>
                        <w:p w:rsidR="00D60C94" w:rsidRPr="000F159D" w:rsidRDefault="00D60C94" w:rsidP="00B61ADE">
                          <w:pPr>
                            <w:jc w:val="right"/>
                            <w:rPr>
                              <w:rStyle w:val="Strong"/>
                              <w:sz w:val="20"/>
                            </w:rPr>
                          </w:pPr>
                          <w:r w:rsidRPr="000F159D">
                            <w:rPr>
                              <w:rStyle w:val="Strong"/>
                              <w:sz w:val="20"/>
                            </w:rPr>
                            <w:t>PO Box 47074-00100, GPO, Nairobi, Kenya</w:t>
                          </w:r>
                        </w:p>
                        <w:p w:rsidR="00D60C94" w:rsidRDefault="00D60C94" w:rsidP="00B61ADE">
                          <w:pPr>
                            <w:jc w:val="right"/>
                          </w:pPr>
                          <w:r w:rsidRPr="000F159D">
                            <w:rPr>
                              <w:rStyle w:val="Strong"/>
                              <w:sz w:val="20"/>
                            </w:rPr>
                            <w:t>Email: info@wizag.biz  |  Website: www.wizag.biz</w:t>
                          </w:r>
                        </w:p>
                      </w:tc>
                    </w:tr>
                  </w:tbl>
                  <w:p w:rsidR="00D60C94" w:rsidRDefault="00D60C94" w:rsidP="00D60C94"/>
                </w:txbxContent>
              </v:textbox>
            </v:shape>
          </w:pict>
        </mc:Fallback>
      </mc:AlternateContent>
    </w:r>
    <w:r w:rsidR="0054109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627078" o:spid="_x0000_s2064" type="#_x0000_t75" style="position:absolute;margin-left:0;margin-top:0;width:955.5pt;height:666pt;z-index:-251646976;mso-position-horizontal:center;mso-position-horizontal-relative:margin;mso-position-vertical:center;mso-position-vertical-relative:margin" o:allowincell="f">
          <v:imagedata r:id="rId2" o:title="abstract_background-02"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E265BA"/>
    <w:multiLevelType w:val="hybridMultilevel"/>
    <w:tmpl w:val="ADA4EF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36E37"/>
    <w:multiLevelType w:val="hybridMultilevel"/>
    <w:tmpl w:val="E4E0F056"/>
    <w:lvl w:ilvl="0" w:tplc="E950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42048"/>
    <w:multiLevelType w:val="multilevel"/>
    <w:tmpl w:val="583E9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02C78"/>
    <w:multiLevelType w:val="multilevel"/>
    <w:tmpl w:val="7A60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D4BAA"/>
    <w:multiLevelType w:val="hybridMultilevel"/>
    <w:tmpl w:val="1DFEE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255F77"/>
    <w:multiLevelType w:val="multilevel"/>
    <w:tmpl w:val="3E1899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5D32854"/>
    <w:multiLevelType w:val="hybridMultilevel"/>
    <w:tmpl w:val="09288382"/>
    <w:lvl w:ilvl="0" w:tplc="2E1E928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F80EB9"/>
    <w:multiLevelType w:val="hybridMultilevel"/>
    <w:tmpl w:val="3E2A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F32A43"/>
    <w:multiLevelType w:val="hybridMultilevel"/>
    <w:tmpl w:val="E9C86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7"/>
  </w:num>
  <w:num w:numId="5">
    <w:abstractNumId w:val="8"/>
  </w:num>
  <w:num w:numId="6">
    <w:abstractNumId w:val="4"/>
  </w:num>
  <w:num w:numId="7">
    <w:abstractNumId w:val="3"/>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49B"/>
    <w:rsid w:val="00000BE4"/>
    <w:rsid w:val="00016771"/>
    <w:rsid w:val="00086607"/>
    <w:rsid w:val="000F14D9"/>
    <w:rsid w:val="000F159D"/>
    <w:rsid w:val="000F1CF3"/>
    <w:rsid w:val="00147472"/>
    <w:rsid w:val="001C589C"/>
    <w:rsid w:val="001D24B3"/>
    <w:rsid w:val="001D3572"/>
    <w:rsid w:val="001E40C3"/>
    <w:rsid w:val="00217710"/>
    <w:rsid w:val="00242ACB"/>
    <w:rsid w:val="002472FD"/>
    <w:rsid w:val="002E401D"/>
    <w:rsid w:val="00332B17"/>
    <w:rsid w:val="0033466F"/>
    <w:rsid w:val="004308A0"/>
    <w:rsid w:val="00435E33"/>
    <w:rsid w:val="004B26E4"/>
    <w:rsid w:val="004D12B2"/>
    <w:rsid w:val="00501D3B"/>
    <w:rsid w:val="00531C2A"/>
    <w:rsid w:val="0054109D"/>
    <w:rsid w:val="0059142A"/>
    <w:rsid w:val="005B25C1"/>
    <w:rsid w:val="005B57C9"/>
    <w:rsid w:val="005C61DE"/>
    <w:rsid w:val="005E494B"/>
    <w:rsid w:val="005F5B83"/>
    <w:rsid w:val="006325FA"/>
    <w:rsid w:val="006719AE"/>
    <w:rsid w:val="00685493"/>
    <w:rsid w:val="00726F7C"/>
    <w:rsid w:val="0073398E"/>
    <w:rsid w:val="00752871"/>
    <w:rsid w:val="00796B80"/>
    <w:rsid w:val="007A27FC"/>
    <w:rsid w:val="007C5FE0"/>
    <w:rsid w:val="008027B3"/>
    <w:rsid w:val="00872401"/>
    <w:rsid w:val="008D14EB"/>
    <w:rsid w:val="009079B3"/>
    <w:rsid w:val="00950795"/>
    <w:rsid w:val="00A00CD2"/>
    <w:rsid w:val="00A2374D"/>
    <w:rsid w:val="00A41DDF"/>
    <w:rsid w:val="00A80C81"/>
    <w:rsid w:val="00A868D5"/>
    <w:rsid w:val="00B108A6"/>
    <w:rsid w:val="00B41984"/>
    <w:rsid w:val="00B50CC9"/>
    <w:rsid w:val="00B61ADE"/>
    <w:rsid w:val="00B6631F"/>
    <w:rsid w:val="00B7149B"/>
    <w:rsid w:val="00B95FD7"/>
    <w:rsid w:val="00BA6676"/>
    <w:rsid w:val="00BE1474"/>
    <w:rsid w:val="00C03EEC"/>
    <w:rsid w:val="00C528EC"/>
    <w:rsid w:val="00CA1C17"/>
    <w:rsid w:val="00CA1E57"/>
    <w:rsid w:val="00CC0E85"/>
    <w:rsid w:val="00D1690A"/>
    <w:rsid w:val="00D52127"/>
    <w:rsid w:val="00D60C94"/>
    <w:rsid w:val="00D64192"/>
    <w:rsid w:val="00D82C46"/>
    <w:rsid w:val="00DB2229"/>
    <w:rsid w:val="00DE7877"/>
    <w:rsid w:val="00E03229"/>
    <w:rsid w:val="00E75BCE"/>
    <w:rsid w:val="00ED4D1A"/>
    <w:rsid w:val="00F854AF"/>
    <w:rsid w:val="00F9137B"/>
    <w:rsid w:val="00F920E5"/>
    <w:rsid w:val="00FB2EA6"/>
    <w:rsid w:val="00FE6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5:docId w15:val="{23C35C5A-8D6A-4F0A-8202-EA71369D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159D"/>
    <w:pPr>
      <w:pBdr>
        <w:bottom w:val="single" w:sz="4" w:space="1" w:color="auto"/>
      </w:pBdr>
      <w:outlineLvl w:val="0"/>
    </w:pPr>
    <w:rPr>
      <w:b/>
      <w:sz w:val="32"/>
    </w:rPr>
  </w:style>
  <w:style w:type="paragraph" w:styleId="Heading2">
    <w:name w:val="heading 2"/>
    <w:basedOn w:val="Normal"/>
    <w:next w:val="Normal"/>
    <w:link w:val="Heading2Char"/>
    <w:uiPriority w:val="9"/>
    <w:unhideWhenUsed/>
    <w:qFormat/>
    <w:rsid w:val="000F159D"/>
    <w:pPr>
      <w:outlineLvl w:val="1"/>
    </w:pPr>
    <w:rPr>
      <w:b/>
      <w:sz w:val="24"/>
      <w:u w:val="single"/>
    </w:rPr>
  </w:style>
  <w:style w:type="paragraph" w:styleId="Heading3">
    <w:name w:val="heading 3"/>
    <w:basedOn w:val="Normal"/>
    <w:next w:val="Normal"/>
    <w:link w:val="Heading3Char"/>
    <w:uiPriority w:val="9"/>
    <w:unhideWhenUsed/>
    <w:qFormat/>
    <w:rsid w:val="000F159D"/>
    <w:pPr>
      <w:outlineLvl w:val="2"/>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ADE"/>
  </w:style>
  <w:style w:type="paragraph" w:styleId="Footer">
    <w:name w:val="footer"/>
    <w:basedOn w:val="Normal"/>
    <w:link w:val="FooterChar"/>
    <w:uiPriority w:val="99"/>
    <w:unhideWhenUsed/>
    <w:rsid w:val="00B61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ADE"/>
  </w:style>
  <w:style w:type="paragraph" w:styleId="BalloonText">
    <w:name w:val="Balloon Text"/>
    <w:basedOn w:val="Normal"/>
    <w:link w:val="BalloonTextChar"/>
    <w:uiPriority w:val="99"/>
    <w:semiHidden/>
    <w:unhideWhenUsed/>
    <w:rsid w:val="00B61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ADE"/>
    <w:rPr>
      <w:rFonts w:ascii="Tahoma" w:hAnsi="Tahoma" w:cs="Tahoma"/>
      <w:sz w:val="16"/>
      <w:szCs w:val="16"/>
    </w:rPr>
  </w:style>
  <w:style w:type="table" w:styleId="TableGrid">
    <w:name w:val="Table Grid"/>
    <w:basedOn w:val="TableNormal"/>
    <w:uiPriority w:val="59"/>
    <w:rsid w:val="00B61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ADE"/>
    <w:rPr>
      <w:color w:val="0000FF" w:themeColor="hyperlink"/>
      <w:u w:val="single"/>
    </w:rPr>
  </w:style>
  <w:style w:type="character" w:customStyle="1" w:styleId="Heading1Char">
    <w:name w:val="Heading 1 Char"/>
    <w:basedOn w:val="DefaultParagraphFont"/>
    <w:link w:val="Heading1"/>
    <w:uiPriority w:val="9"/>
    <w:rsid w:val="000F159D"/>
    <w:rPr>
      <w:b/>
      <w:sz w:val="32"/>
    </w:rPr>
  </w:style>
  <w:style w:type="character" w:customStyle="1" w:styleId="Heading2Char">
    <w:name w:val="Heading 2 Char"/>
    <w:basedOn w:val="DefaultParagraphFont"/>
    <w:link w:val="Heading2"/>
    <w:uiPriority w:val="9"/>
    <w:rsid w:val="000F159D"/>
    <w:rPr>
      <w:b/>
      <w:sz w:val="24"/>
      <w:u w:val="single"/>
    </w:rPr>
  </w:style>
  <w:style w:type="character" w:customStyle="1" w:styleId="Heading3Char">
    <w:name w:val="Heading 3 Char"/>
    <w:basedOn w:val="DefaultParagraphFont"/>
    <w:link w:val="Heading3"/>
    <w:uiPriority w:val="9"/>
    <w:rsid w:val="000F159D"/>
    <w:rPr>
      <w:i/>
      <w:u w:val="single"/>
    </w:rPr>
  </w:style>
  <w:style w:type="character" w:styleId="Strong">
    <w:name w:val="Strong"/>
    <w:basedOn w:val="DefaultParagraphFont"/>
    <w:uiPriority w:val="22"/>
    <w:qFormat/>
    <w:rsid w:val="000F159D"/>
    <w:rPr>
      <w:b/>
      <w:bCs/>
    </w:rPr>
  </w:style>
  <w:style w:type="paragraph" w:styleId="ListParagraph">
    <w:name w:val="List Paragraph"/>
    <w:basedOn w:val="Normal"/>
    <w:uiPriority w:val="34"/>
    <w:qFormat/>
    <w:rsid w:val="007C5FE0"/>
    <w:pPr>
      <w:ind w:left="720"/>
      <w:contextualSpacing/>
    </w:pPr>
  </w:style>
  <w:style w:type="paragraph" w:styleId="NormalWeb">
    <w:name w:val="Normal (Web)"/>
    <w:basedOn w:val="Normal"/>
    <w:uiPriority w:val="99"/>
    <w:semiHidden/>
    <w:unhideWhenUsed/>
    <w:rsid w:val="000F1CF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930166">
      <w:bodyDiv w:val="1"/>
      <w:marLeft w:val="0"/>
      <w:marRight w:val="0"/>
      <w:marTop w:val="0"/>
      <w:marBottom w:val="0"/>
      <w:divBdr>
        <w:top w:val="none" w:sz="0" w:space="0" w:color="auto"/>
        <w:left w:val="none" w:sz="0" w:space="0" w:color="auto"/>
        <w:bottom w:val="none" w:sz="0" w:space="0" w:color="auto"/>
        <w:right w:val="none" w:sz="0" w:space="0" w:color="auto"/>
      </w:divBdr>
    </w:div>
    <w:div w:id="1016884324">
      <w:bodyDiv w:val="1"/>
      <w:marLeft w:val="0"/>
      <w:marRight w:val="0"/>
      <w:marTop w:val="0"/>
      <w:marBottom w:val="0"/>
      <w:divBdr>
        <w:top w:val="none" w:sz="0" w:space="0" w:color="auto"/>
        <w:left w:val="none" w:sz="0" w:space="0" w:color="auto"/>
        <w:bottom w:val="none" w:sz="0" w:space="0" w:color="auto"/>
        <w:right w:val="none" w:sz="0" w:space="0" w:color="auto"/>
      </w:divBdr>
    </w:div>
    <w:div w:id="1049837382">
      <w:bodyDiv w:val="1"/>
      <w:marLeft w:val="0"/>
      <w:marRight w:val="0"/>
      <w:marTop w:val="0"/>
      <w:marBottom w:val="0"/>
      <w:divBdr>
        <w:top w:val="none" w:sz="0" w:space="0" w:color="auto"/>
        <w:left w:val="none" w:sz="0" w:space="0" w:color="auto"/>
        <w:bottom w:val="none" w:sz="0" w:space="0" w:color="auto"/>
        <w:right w:val="none" w:sz="0" w:space="0" w:color="auto"/>
      </w:divBdr>
    </w:div>
    <w:div w:id="1068502885">
      <w:bodyDiv w:val="1"/>
      <w:marLeft w:val="0"/>
      <w:marRight w:val="0"/>
      <w:marTop w:val="0"/>
      <w:marBottom w:val="0"/>
      <w:divBdr>
        <w:top w:val="none" w:sz="0" w:space="0" w:color="auto"/>
        <w:left w:val="none" w:sz="0" w:space="0" w:color="auto"/>
        <w:bottom w:val="none" w:sz="0" w:space="0" w:color="auto"/>
        <w:right w:val="none" w:sz="0" w:space="0" w:color="auto"/>
      </w:divBdr>
    </w:div>
    <w:div w:id="1599869971">
      <w:bodyDiv w:val="1"/>
      <w:marLeft w:val="0"/>
      <w:marRight w:val="0"/>
      <w:marTop w:val="0"/>
      <w:marBottom w:val="0"/>
      <w:divBdr>
        <w:top w:val="none" w:sz="0" w:space="0" w:color="auto"/>
        <w:left w:val="none" w:sz="0" w:space="0" w:color="auto"/>
        <w:bottom w:val="none" w:sz="0" w:space="0" w:color="auto"/>
        <w:right w:val="none" w:sz="0" w:space="0" w:color="auto"/>
      </w:divBdr>
    </w:div>
    <w:div w:id="1772160808">
      <w:bodyDiv w:val="1"/>
      <w:marLeft w:val="0"/>
      <w:marRight w:val="0"/>
      <w:marTop w:val="0"/>
      <w:marBottom w:val="0"/>
      <w:divBdr>
        <w:top w:val="none" w:sz="0" w:space="0" w:color="auto"/>
        <w:left w:val="none" w:sz="0" w:space="0" w:color="auto"/>
        <w:bottom w:val="none" w:sz="0" w:space="0" w:color="auto"/>
        <w:right w:val="none" w:sz="0" w:space="0" w:color="auto"/>
      </w:divBdr>
    </w:div>
    <w:div w:id="197382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F:\WIZAG%20STUFF\_SYNC%20WIZAG%20STUFF\WIZAG%20Office%20Templates\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LETTERHEAD</Template>
  <TotalTime>0</TotalTime>
  <Pages>4</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ISV</Company>
  <LinksUpToDate>false</LinksUpToDate>
  <CharactersWithSpaces>5728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PJ</dc:creator>
  <cp:lastModifiedBy>Windows User</cp:lastModifiedBy>
  <cp:revision>2</cp:revision>
  <cp:lastPrinted>2016-06-28T13:33:00Z</cp:lastPrinted>
  <dcterms:created xsi:type="dcterms:W3CDTF">2017-09-13T13:10:00Z</dcterms:created>
  <dcterms:modified xsi:type="dcterms:W3CDTF">2017-09-13T13:10:00Z</dcterms:modified>
</cp:coreProperties>
</file>